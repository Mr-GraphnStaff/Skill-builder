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8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8"/>
        <w:gridCol w:w="2878"/>
      </w:tblGrid>
      <w:tr w:rsidR="00E87692" w14:paraId="0DA34ED1" w14:textId="77777777" w:rsidTr="00EA3CD8">
        <w:trPr>
          <w:trHeight w:val="432"/>
        </w:trPr>
        <w:tc>
          <w:tcPr>
            <w:tcW w:w="2877" w:type="dxa"/>
            <w:vAlign w:val="center"/>
          </w:tcPr>
          <w:p w14:paraId="42FDAD93" w14:textId="77777777" w:rsidR="00E87692" w:rsidRPr="006C28F6" w:rsidRDefault="00E87692" w:rsidP="007B12E2">
            <w:pPr>
              <w:rPr>
                <w:rFonts w:ascii="Gotham Bold" w:hAnsi="Gotham Bold"/>
                <w:caps/>
                <w:sz w:val="20"/>
                <w:szCs w:val="20"/>
              </w:rPr>
            </w:pPr>
            <w:r w:rsidRPr="006C28F6">
              <w:rPr>
                <w:rFonts w:ascii="Gotham Bold" w:hAnsi="Gotham Bold"/>
                <w:caps/>
                <w:sz w:val="20"/>
                <w:szCs w:val="20"/>
              </w:rPr>
              <w:t>Week:</w:t>
            </w:r>
          </w:p>
        </w:tc>
        <w:tc>
          <w:tcPr>
            <w:tcW w:w="2877" w:type="dxa"/>
            <w:vAlign w:val="center"/>
          </w:tcPr>
          <w:p w14:paraId="18F8BA3E" w14:textId="5DD4D17B" w:rsidR="00E87692" w:rsidRPr="007B12E2" w:rsidRDefault="00E87692" w:rsidP="007B12E2"/>
        </w:tc>
        <w:tc>
          <w:tcPr>
            <w:tcW w:w="2878" w:type="dxa"/>
            <w:vAlign w:val="center"/>
          </w:tcPr>
          <w:p w14:paraId="190DAE33" w14:textId="77777777" w:rsidR="00E87692" w:rsidRPr="006C28F6" w:rsidRDefault="00E87692" w:rsidP="007B12E2">
            <w:pPr>
              <w:rPr>
                <w:rFonts w:ascii="Gotham Bold" w:hAnsi="Gotham Bold"/>
                <w:caps/>
                <w:sz w:val="20"/>
                <w:szCs w:val="20"/>
              </w:rPr>
            </w:pPr>
            <w:r w:rsidRPr="006C28F6">
              <w:rPr>
                <w:rFonts w:ascii="Gotham Bold" w:hAnsi="Gotham Bold"/>
                <w:caps/>
                <w:sz w:val="20"/>
                <w:szCs w:val="20"/>
              </w:rPr>
              <w:t>Date:</w:t>
            </w:r>
          </w:p>
        </w:tc>
        <w:tc>
          <w:tcPr>
            <w:tcW w:w="2878" w:type="dxa"/>
            <w:vAlign w:val="center"/>
          </w:tcPr>
          <w:p w14:paraId="3CE08D8E" w14:textId="4951AFDF" w:rsidR="00E87692" w:rsidRPr="007B12E2" w:rsidRDefault="00E87692" w:rsidP="007B12E2"/>
        </w:tc>
      </w:tr>
      <w:tr w:rsidR="00E87692" w14:paraId="412D154A" w14:textId="77777777" w:rsidTr="00EA3CD8">
        <w:trPr>
          <w:trHeight w:val="432"/>
        </w:trPr>
        <w:tc>
          <w:tcPr>
            <w:tcW w:w="2877" w:type="dxa"/>
            <w:vAlign w:val="center"/>
          </w:tcPr>
          <w:p w14:paraId="4D134D51" w14:textId="77777777" w:rsidR="00E87692" w:rsidRPr="006C28F6" w:rsidRDefault="00E87692" w:rsidP="007B12E2">
            <w:pPr>
              <w:rPr>
                <w:rFonts w:ascii="Gotham Bold" w:hAnsi="Gotham Bold"/>
                <w:caps/>
                <w:sz w:val="20"/>
                <w:szCs w:val="20"/>
              </w:rPr>
            </w:pPr>
            <w:r w:rsidRPr="006C28F6">
              <w:rPr>
                <w:rFonts w:ascii="Gotham Bold" w:hAnsi="Gotham Bold"/>
                <w:caps/>
                <w:sz w:val="20"/>
                <w:szCs w:val="20"/>
              </w:rPr>
              <w:t>Report Completed By:</w:t>
            </w:r>
          </w:p>
        </w:tc>
        <w:tc>
          <w:tcPr>
            <w:tcW w:w="2877" w:type="dxa"/>
            <w:vAlign w:val="center"/>
          </w:tcPr>
          <w:p w14:paraId="7889E866" w14:textId="1D23D4B4" w:rsidR="00E87692" w:rsidRPr="007B12E2" w:rsidRDefault="00A267C3" w:rsidP="007B12E2">
            <w:r>
              <w:t>Jeff Jaynes, Dir Sec Arch</w:t>
            </w:r>
          </w:p>
        </w:tc>
        <w:tc>
          <w:tcPr>
            <w:tcW w:w="2878" w:type="dxa"/>
            <w:vAlign w:val="center"/>
          </w:tcPr>
          <w:p w14:paraId="5DA5984C" w14:textId="77777777" w:rsidR="00E87692" w:rsidRPr="006C28F6" w:rsidRDefault="00E87692" w:rsidP="007B12E2">
            <w:pPr>
              <w:rPr>
                <w:rFonts w:ascii="Gotham Bold" w:hAnsi="Gotham Bold"/>
                <w:caps/>
                <w:sz w:val="20"/>
                <w:szCs w:val="20"/>
              </w:rPr>
            </w:pPr>
            <w:r w:rsidRPr="006C28F6">
              <w:rPr>
                <w:rFonts w:ascii="Gotham Bold" w:hAnsi="Gotham Bold"/>
                <w:caps/>
                <w:sz w:val="20"/>
                <w:szCs w:val="20"/>
              </w:rPr>
              <w:t>Report Provided To:</w:t>
            </w:r>
          </w:p>
        </w:tc>
        <w:tc>
          <w:tcPr>
            <w:tcW w:w="2878" w:type="dxa"/>
            <w:vAlign w:val="center"/>
          </w:tcPr>
          <w:p w14:paraId="34D09691" w14:textId="0D57DCC5" w:rsidR="00E87692" w:rsidRPr="007B12E2" w:rsidRDefault="008E062D" w:rsidP="007B12E2">
            <w:r>
              <w:t>Security Dept Directors</w:t>
            </w:r>
          </w:p>
        </w:tc>
      </w:tr>
    </w:tbl>
    <w:p w14:paraId="255B84AD" w14:textId="77777777" w:rsidR="00E87692" w:rsidRDefault="00E87692"/>
    <w:tbl>
      <w:tblPr>
        <w:tblStyle w:val="TableGrid"/>
        <w:tblW w:w="11515" w:type="dxa"/>
        <w:tblLook w:val="04A0" w:firstRow="1" w:lastRow="0" w:firstColumn="1" w:lastColumn="0" w:noHBand="0" w:noVBand="1"/>
      </w:tblPr>
      <w:tblGrid>
        <w:gridCol w:w="494"/>
        <w:gridCol w:w="3011"/>
        <w:gridCol w:w="921"/>
        <w:gridCol w:w="7089"/>
      </w:tblGrid>
      <w:tr w:rsidR="00EB374B" w14:paraId="57503E84" w14:textId="77777777" w:rsidTr="0B5437D6">
        <w:trPr>
          <w:cantSplit/>
          <w:trHeight w:val="432"/>
        </w:trPr>
        <w:tc>
          <w:tcPr>
            <w:tcW w:w="494" w:type="dxa"/>
            <w:vMerge w:val="restart"/>
            <w:shd w:val="clear" w:color="auto" w:fill="0E293C" w:themeFill="background2"/>
            <w:textDirection w:val="btLr"/>
          </w:tcPr>
          <w:p w14:paraId="45FF39D5" w14:textId="198A2A59" w:rsidR="00EB374B" w:rsidRPr="00CF2993" w:rsidRDefault="00EB374B" w:rsidP="00EB374B">
            <w:pPr>
              <w:ind w:left="113" w:right="113"/>
              <w:jc w:val="center"/>
              <w:rPr>
                <w:rFonts w:ascii="Gotham Bold" w:hAnsi="Gotham Bold"/>
                <w:color w:val="FFFFFF" w:themeColor="background1"/>
              </w:rPr>
            </w:pPr>
          </w:p>
        </w:tc>
        <w:tc>
          <w:tcPr>
            <w:tcW w:w="3011" w:type="dxa"/>
            <w:shd w:val="clear" w:color="auto" w:fill="0E293C" w:themeFill="background2"/>
            <w:vAlign w:val="center"/>
          </w:tcPr>
          <w:p w14:paraId="4628DEE7" w14:textId="35F52B48" w:rsidR="00EB374B" w:rsidRPr="004D079C" w:rsidRDefault="00EB374B" w:rsidP="00EA3CD8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21" w:type="dxa"/>
            <w:shd w:val="clear" w:color="auto" w:fill="0E293C" w:themeFill="background2"/>
            <w:vAlign w:val="center"/>
          </w:tcPr>
          <w:p w14:paraId="28FC0FAC" w14:textId="76E6612D" w:rsidR="00EB374B" w:rsidRPr="004D079C" w:rsidRDefault="00A75480" w:rsidP="00EA3CD8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4D079C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7089" w:type="dxa"/>
            <w:shd w:val="clear" w:color="auto" w:fill="0E293C" w:themeFill="background2"/>
            <w:vAlign w:val="center"/>
          </w:tcPr>
          <w:p w14:paraId="2F2C734E" w14:textId="5234092D" w:rsidR="00EB374B" w:rsidRPr="004D079C" w:rsidRDefault="00B24AE6" w:rsidP="00EA3CD8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4D079C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RESPONSIBLITIES</w:t>
            </w:r>
          </w:p>
        </w:tc>
      </w:tr>
      <w:tr w:rsidR="00EB374B" w14:paraId="3B3E348F" w14:textId="77777777" w:rsidTr="0B5437D6">
        <w:trPr>
          <w:trHeight w:val="144"/>
        </w:trPr>
        <w:tc>
          <w:tcPr>
            <w:tcW w:w="494" w:type="dxa"/>
            <w:vMerge/>
          </w:tcPr>
          <w:p w14:paraId="57195D09" w14:textId="77777777" w:rsidR="00EB374B" w:rsidRDefault="00EB374B" w:rsidP="00501D67">
            <w:pPr>
              <w:jc w:val="center"/>
            </w:pPr>
          </w:p>
        </w:tc>
        <w:tc>
          <w:tcPr>
            <w:tcW w:w="3011" w:type="dxa"/>
            <w:vAlign w:val="center"/>
          </w:tcPr>
          <w:p w14:paraId="3C7B3D39" w14:textId="60A56C94" w:rsidR="00EB374B" w:rsidRPr="00B121F0" w:rsidRDefault="007A3B04" w:rsidP="00EA0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Direct Report Name</w:t>
            </w:r>
          </w:p>
        </w:tc>
        <w:tc>
          <w:tcPr>
            <w:tcW w:w="921" w:type="dxa"/>
            <w:vAlign w:val="center"/>
          </w:tcPr>
          <w:p w14:paraId="5EE8836E" w14:textId="292AEEEC" w:rsidR="00EB374B" w:rsidRPr="00B121F0" w:rsidRDefault="00EB374B" w:rsidP="00EA07DB">
            <w:pPr>
              <w:rPr>
                <w:sz w:val="20"/>
                <w:szCs w:val="20"/>
              </w:rPr>
            </w:pPr>
            <w:r w:rsidRPr="00B121F0">
              <w:rPr>
                <w:sz w:val="20"/>
                <w:szCs w:val="20"/>
              </w:rPr>
              <w:t>FT</w:t>
            </w:r>
            <w:r w:rsidR="00A85078">
              <w:rPr>
                <w:sz w:val="20"/>
                <w:szCs w:val="20"/>
              </w:rPr>
              <w:t xml:space="preserve"> or CTR</w:t>
            </w:r>
          </w:p>
        </w:tc>
        <w:tc>
          <w:tcPr>
            <w:tcW w:w="7089" w:type="dxa"/>
            <w:vAlign w:val="center"/>
          </w:tcPr>
          <w:p w14:paraId="1906F6FE" w14:textId="3831F63D" w:rsidR="00EB374B" w:rsidRPr="00B121F0" w:rsidRDefault="009912BF" w:rsidP="00EA0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</w:t>
            </w:r>
            <w:r w:rsidR="00A8507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</w:t>
            </w:r>
            <w:r w:rsidR="00A85078">
              <w:rPr>
                <w:sz w:val="20"/>
                <w:szCs w:val="20"/>
              </w:rPr>
              <w:t>esponsibilities</w:t>
            </w:r>
          </w:p>
        </w:tc>
      </w:tr>
      <w:tr w:rsidR="00EB374B" w14:paraId="15554612" w14:textId="77777777" w:rsidTr="0B5437D6">
        <w:trPr>
          <w:trHeight w:val="144"/>
        </w:trPr>
        <w:tc>
          <w:tcPr>
            <w:tcW w:w="494" w:type="dxa"/>
            <w:vMerge/>
          </w:tcPr>
          <w:p w14:paraId="7BE971C1" w14:textId="77777777" w:rsidR="00EB374B" w:rsidRDefault="00EB374B" w:rsidP="00501D67">
            <w:pPr>
              <w:jc w:val="center"/>
            </w:pPr>
          </w:p>
        </w:tc>
        <w:tc>
          <w:tcPr>
            <w:tcW w:w="3011" w:type="dxa"/>
            <w:vAlign w:val="center"/>
          </w:tcPr>
          <w:p w14:paraId="5C7313F6" w14:textId="384835CA" w:rsidR="00EB374B" w:rsidRPr="00B121F0" w:rsidRDefault="00EB374B" w:rsidP="00EA07DB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45D19F2E" w14:textId="2A868475" w:rsidR="00EB374B" w:rsidRPr="00B121F0" w:rsidRDefault="00E11BB0" w:rsidP="00EA0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15D4873F" w14:textId="6760A817" w:rsidR="00EB374B" w:rsidRPr="00B121F0" w:rsidRDefault="00EB374B" w:rsidP="00EA07DB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EB374B" w14:paraId="37236C8C" w14:textId="77777777" w:rsidTr="0B5437D6">
        <w:trPr>
          <w:trHeight w:val="144"/>
        </w:trPr>
        <w:tc>
          <w:tcPr>
            <w:tcW w:w="494" w:type="dxa"/>
            <w:vMerge/>
          </w:tcPr>
          <w:p w14:paraId="38A53228" w14:textId="77777777" w:rsidR="00EB374B" w:rsidRDefault="00EB374B" w:rsidP="00501D67">
            <w:pPr>
              <w:jc w:val="center"/>
            </w:pPr>
          </w:p>
        </w:tc>
        <w:tc>
          <w:tcPr>
            <w:tcW w:w="3011" w:type="dxa"/>
            <w:vAlign w:val="center"/>
          </w:tcPr>
          <w:p w14:paraId="2B404AC1" w14:textId="359C5410" w:rsidR="00EB374B" w:rsidRPr="00B121F0" w:rsidRDefault="00EB374B" w:rsidP="00EA07DB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5C80A734" w14:textId="0ADEE718" w:rsidR="00611F1C" w:rsidRPr="00B121F0" w:rsidRDefault="00611F1C" w:rsidP="00EA0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shd w:val="clear" w:color="auto" w:fill="FFFFFF" w:themeFill="background1"/>
            <w:vAlign w:val="center"/>
          </w:tcPr>
          <w:p w14:paraId="4E9B4E9B" w14:textId="021D5F96" w:rsidR="00EB374B" w:rsidRPr="00B121F0" w:rsidRDefault="00EB374B" w:rsidP="00EA07DB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EB374B" w14:paraId="442390F8" w14:textId="77777777" w:rsidTr="0B5437D6">
        <w:trPr>
          <w:trHeight w:val="144"/>
        </w:trPr>
        <w:tc>
          <w:tcPr>
            <w:tcW w:w="494" w:type="dxa"/>
            <w:vMerge/>
          </w:tcPr>
          <w:p w14:paraId="1AE0A3E7" w14:textId="77777777" w:rsidR="00EB374B" w:rsidRDefault="00EB374B" w:rsidP="270A854B">
            <w:pPr>
              <w:jc w:val="center"/>
            </w:pPr>
          </w:p>
        </w:tc>
        <w:tc>
          <w:tcPr>
            <w:tcW w:w="3011" w:type="dxa"/>
            <w:vAlign w:val="center"/>
          </w:tcPr>
          <w:p w14:paraId="3F878307" w14:textId="4DEA70C6" w:rsidR="00EB374B" w:rsidRPr="00B121F0" w:rsidRDefault="00EB374B" w:rsidP="00EA07DB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4BBF49E8" w14:textId="4BE22157" w:rsidR="00EB374B" w:rsidRPr="00B121F0" w:rsidRDefault="00611F1C" w:rsidP="00EA0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09C1A6B4" w14:textId="3BE8C02E" w:rsidR="00EB374B" w:rsidRPr="00B121F0" w:rsidRDefault="00EB374B" w:rsidP="00EA07DB">
            <w:pPr>
              <w:rPr>
                <w:sz w:val="20"/>
                <w:szCs w:val="20"/>
              </w:rPr>
            </w:pPr>
          </w:p>
        </w:tc>
      </w:tr>
      <w:tr w:rsidR="00EB374B" w14:paraId="404A6C8E" w14:textId="77777777" w:rsidTr="0B5437D6">
        <w:trPr>
          <w:trHeight w:val="144"/>
        </w:trPr>
        <w:tc>
          <w:tcPr>
            <w:tcW w:w="494" w:type="dxa"/>
            <w:vMerge/>
          </w:tcPr>
          <w:p w14:paraId="77582F94" w14:textId="77777777" w:rsidR="00EB374B" w:rsidRDefault="00EB374B" w:rsidP="48D048F1">
            <w:pPr>
              <w:jc w:val="center"/>
            </w:pPr>
          </w:p>
        </w:tc>
        <w:tc>
          <w:tcPr>
            <w:tcW w:w="3011" w:type="dxa"/>
            <w:vAlign w:val="center"/>
          </w:tcPr>
          <w:p w14:paraId="688786ED" w14:textId="5C5898CA" w:rsidR="00727D72" w:rsidRPr="00B121F0" w:rsidRDefault="00727D72" w:rsidP="00EA07DB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32501AD9" w14:textId="6F48DC4B" w:rsidR="00EB374B" w:rsidRPr="00B121F0" w:rsidRDefault="00611F1C" w:rsidP="00EA07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4622CE20" w14:textId="6B217183" w:rsidR="00EB374B" w:rsidRPr="00B121F0" w:rsidRDefault="00EB374B" w:rsidP="00EA07DB">
            <w:pPr>
              <w:rPr>
                <w:sz w:val="20"/>
                <w:szCs w:val="20"/>
              </w:rPr>
            </w:pPr>
          </w:p>
        </w:tc>
      </w:tr>
      <w:tr w:rsidR="00797702" w14:paraId="309C1B2F" w14:textId="77777777" w:rsidTr="0B5437D6">
        <w:trPr>
          <w:trHeight w:val="144"/>
        </w:trPr>
        <w:tc>
          <w:tcPr>
            <w:tcW w:w="494" w:type="dxa"/>
            <w:vMerge/>
          </w:tcPr>
          <w:p w14:paraId="6097A717" w14:textId="77777777" w:rsidR="00797702" w:rsidRDefault="00797702" w:rsidP="00797702">
            <w:pPr>
              <w:jc w:val="center"/>
            </w:pPr>
          </w:p>
        </w:tc>
        <w:tc>
          <w:tcPr>
            <w:tcW w:w="3011" w:type="dxa"/>
            <w:vAlign w:val="center"/>
          </w:tcPr>
          <w:p w14:paraId="0C550F36" w14:textId="4DA209A3" w:rsidR="00797702" w:rsidRPr="00B121F0" w:rsidRDefault="00797702" w:rsidP="0079770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7A598FFC" w14:textId="283E11A5" w:rsidR="00797702" w:rsidRPr="00B121F0" w:rsidRDefault="00797702" w:rsidP="00797702">
            <w:pPr>
              <w:rPr>
                <w:sz w:val="20"/>
                <w:szCs w:val="20"/>
              </w:rPr>
            </w:pPr>
            <w:r w:rsidRPr="0B5437D6"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3F81ED76" w14:textId="7D0CA666" w:rsidR="00797702" w:rsidRPr="00B121F0" w:rsidRDefault="00797702" w:rsidP="00797702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797702" w14:paraId="3AAB468A" w14:textId="77777777" w:rsidTr="0B5437D6">
        <w:trPr>
          <w:trHeight w:val="144"/>
        </w:trPr>
        <w:tc>
          <w:tcPr>
            <w:tcW w:w="494" w:type="dxa"/>
            <w:vMerge/>
          </w:tcPr>
          <w:p w14:paraId="16A4AC66" w14:textId="77777777" w:rsidR="00797702" w:rsidRDefault="00797702" w:rsidP="00797702">
            <w:pPr>
              <w:jc w:val="center"/>
            </w:pPr>
          </w:p>
        </w:tc>
        <w:tc>
          <w:tcPr>
            <w:tcW w:w="3011" w:type="dxa"/>
            <w:vAlign w:val="center"/>
          </w:tcPr>
          <w:p w14:paraId="2A64CD1C" w14:textId="2C0B6EAF" w:rsidR="00797702" w:rsidRPr="00B121F0" w:rsidRDefault="00797702" w:rsidP="0079770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011998E5" w14:textId="3429792C" w:rsidR="00797702" w:rsidRPr="00B121F0" w:rsidRDefault="00797702" w:rsidP="007977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50E98914" w14:textId="695881FA" w:rsidR="00797702" w:rsidRPr="00B121F0" w:rsidRDefault="00797702" w:rsidP="00797702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797702" w14:paraId="32BD6FA4" w14:textId="77777777" w:rsidTr="0B5437D6">
        <w:trPr>
          <w:trHeight w:val="144"/>
        </w:trPr>
        <w:tc>
          <w:tcPr>
            <w:tcW w:w="494" w:type="dxa"/>
            <w:vMerge/>
          </w:tcPr>
          <w:p w14:paraId="05D9564C" w14:textId="77777777" w:rsidR="00797702" w:rsidRDefault="00797702" w:rsidP="00797702">
            <w:pPr>
              <w:jc w:val="center"/>
            </w:pPr>
          </w:p>
        </w:tc>
        <w:tc>
          <w:tcPr>
            <w:tcW w:w="3011" w:type="dxa"/>
            <w:vAlign w:val="center"/>
          </w:tcPr>
          <w:p w14:paraId="6ECC0719" w14:textId="46545346" w:rsidR="00797702" w:rsidRPr="00B121F0" w:rsidRDefault="00797702" w:rsidP="0079770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2FDD7DBC" w14:textId="2565EC93" w:rsidR="00797702" w:rsidRPr="00B121F0" w:rsidRDefault="002C3D64" w:rsidP="007977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7E27BCC6" w14:textId="037F3575" w:rsidR="00797702" w:rsidRPr="00B121F0" w:rsidRDefault="00797702" w:rsidP="00797702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797702" w14:paraId="5C382316" w14:textId="77777777" w:rsidTr="0B5437D6">
        <w:trPr>
          <w:trHeight w:val="144"/>
        </w:trPr>
        <w:tc>
          <w:tcPr>
            <w:tcW w:w="494" w:type="dxa"/>
            <w:vMerge/>
          </w:tcPr>
          <w:p w14:paraId="1086C26A" w14:textId="77777777" w:rsidR="00797702" w:rsidRDefault="00797702" w:rsidP="00797702">
            <w:pPr>
              <w:jc w:val="center"/>
            </w:pPr>
          </w:p>
        </w:tc>
        <w:tc>
          <w:tcPr>
            <w:tcW w:w="3011" w:type="dxa"/>
            <w:vAlign w:val="center"/>
          </w:tcPr>
          <w:p w14:paraId="671D5381" w14:textId="3D92DDD0" w:rsidR="00797702" w:rsidRPr="00B121F0" w:rsidRDefault="00797702" w:rsidP="00797702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03F18A88" w14:textId="5DD4D159" w:rsidR="00797702" w:rsidRPr="00B121F0" w:rsidRDefault="00176837" w:rsidP="007977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0689CA00" w14:textId="4232709E" w:rsidR="00797702" w:rsidRPr="00B121F0" w:rsidRDefault="00797702" w:rsidP="00797702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4075B7" w14:paraId="1FD174E8" w14:textId="77777777" w:rsidTr="0B5437D6">
        <w:trPr>
          <w:trHeight w:val="144"/>
        </w:trPr>
        <w:tc>
          <w:tcPr>
            <w:tcW w:w="494" w:type="dxa"/>
            <w:vMerge/>
          </w:tcPr>
          <w:p w14:paraId="61538735" w14:textId="77777777" w:rsidR="004075B7" w:rsidRDefault="004075B7" w:rsidP="004075B7">
            <w:pPr>
              <w:jc w:val="center"/>
            </w:pPr>
          </w:p>
        </w:tc>
        <w:tc>
          <w:tcPr>
            <w:tcW w:w="3011" w:type="dxa"/>
            <w:vAlign w:val="center"/>
          </w:tcPr>
          <w:p w14:paraId="063BE9DB" w14:textId="5B0A84BB" w:rsidR="004075B7" w:rsidRPr="00B121F0" w:rsidRDefault="004075B7" w:rsidP="004075B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4354004D" w14:textId="6F388B80" w:rsidR="004075B7" w:rsidRPr="00B121F0" w:rsidRDefault="004075B7" w:rsidP="004075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0421002A" w14:textId="24173032" w:rsidR="004075B7" w:rsidRPr="00B121F0" w:rsidRDefault="004075B7" w:rsidP="004075B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4075B7" w14:paraId="71CAE73A" w14:textId="77777777" w:rsidTr="0B5437D6">
        <w:trPr>
          <w:trHeight w:val="144"/>
        </w:trPr>
        <w:tc>
          <w:tcPr>
            <w:tcW w:w="494" w:type="dxa"/>
            <w:vMerge/>
          </w:tcPr>
          <w:p w14:paraId="04A2AFD8" w14:textId="77777777" w:rsidR="004075B7" w:rsidRDefault="004075B7" w:rsidP="004075B7">
            <w:pPr>
              <w:jc w:val="center"/>
            </w:pPr>
          </w:p>
        </w:tc>
        <w:tc>
          <w:tcPr>
            <w:tcW w:w="3011" w:type="dxa"/>
            <w:vAlign w:val="center"/>
          </w:tcPr>
          <w:p w14:paraId="42FEE321" w14:textId="397F130C" w:rsidR="004075B7" w:rsidRPr="00B121F0" w:rsidRDefault="004075B7" w:rsidP="004075B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6F7759A0" w14:textId="7CDA8464" w:rsidR="004075B7" w:rsidRPr="00B121F0" w:rsidRDefault="004075B7" w:rsidP="004075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</w:t>
            </w:r>
          </w:p>
        </w:tc>
        <w:tc>
          <w:tcPr>
            <w:tcW w:w="7089" w:type="dxa"/>
            <w:vAlign w:val="center"/>
          </w:tcPr>
          <w:p w14:paraId="43E938C6" w14:textId="28A0BCFE" w:rsidR="004075B7" w:rsidRPr="00B121F0" w:rsidRDefault="004075B7" w:rsidP="004075B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4075B7" w14:paraId="4FD15E81" w14:textId="77777777" w:rsidTr="0B5437D6">
        <w:trPr>
          <w:trHeight w:val="144"/>
        </w:trPr>
        <w:tc>
          <w:tcPr>
            <w:tcW w:w="494" w:type="dxa"/>
            <w:vMerge/>
          </w:tcPr>
          <w:p w14:paraId="06AABFCC" w14:textId="77777777" w:rsidR="004075B7" w:rsidRDefault="004075B7" w:rsidP="004075B7">
            <w:pPr>
              <w:jc w:val="center"/>
            </w:pPr>
          </w:p>
        </w:tc>
        <w:tc>
          <w:tcPr>
            <w:tcW w:w="3011" w:type="dxa"/>
            <w:vAlign w:val="center"/>
          </w:tcPr>
          <w:p w14:paraId="49C49260" w14:textId="5F1FD9F5" w:rsidR="004075B7" w:rsidRPr="00B121F0" w:rsidRDefault="004075B7" w:rsidP="004075B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215274F7" w14:textId="1F1E0E85" w:rsidR="004075B7" w:rsidRPr="00B121F0" w:rsidRDefault="004075B7" w:rsidP="004075B7">
            <w:pPr>
              <w:rPr>
                <w:sz w:val="20"/>
                <w:szCs w:val="20"/>
              </w:rPr>
            </w:pPr>
          </w:p>
        </w:tc>
        <w:tc>
          <w:tcPr>
            <w:tcW w:w="7089" w:type="dxa"/>
            <w:vAlign w:val="center"/>
          </w:tcPr>
          <w:p w14:paraId="048CDF84" w14:textId="3D8E8200" w:rsidR="004075B7" w:rsidRPr="00B121F0" w:rsidRDefault="004075B7" w:rsidP="004075B7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4075B7" w14:paraId="103D50AD" w14:textId="77777777" w:rsidTr="0B5437D6">
        <w:trPr>
          <w:trHeight w:val="144"/>
        </w:trPr>
        <w:tc>
          <w:tcPr>
            <w:tcW w:w="494" w:type="dxa"/>
            <w:vMerge/>
          </w:tcPr>
          <w:p w14:paraId="72489480" w14:textId="77777777" w:rsidR="004075B7" w:rsidRDefault="004075B7" w:rsidP="004075B7">
            <w:pPr>
              <w:jc w:val="center"/>
            </w:pPr>
          </w:p>
        </w:tc>
        <w:tc>
          <w:tcPr>
            <w:tcW w:w="3011" w:type="dxa"/>
            <w:vAlign w:val="center"/>
          </w:tcPr>
          <w:p w14:paraId="55442C53" w14:textId="59A24706" w:rsidR="004075B7" w:rsidRPr="00B121F0" w:rsidRDefault="004075B7" w:rsidP="004075B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vAlign w:val="center"/>
          </w:tcPr>
          <w:p w14:paraId="0E41D9D8" w14:textId="754E5866" w:rsidR="004075B7" w:rsidRPr="00B121F0" w:rsidRDefault="004075B7" w:rsidP="004075B7">
            <w:pPr>
              <w:spacing w:line="259" w:lineRule="auto"/>
              <w:rPr>
                <w:sz w:val="20"/>
                <w:szCs w:val="20"/>
              </w:rPr>
            </w:pPr>
          </w:p>
        </w:tc>
        <w:tc>
          <w:tcPr>
            <w:tcW w:w="7089" w:type="dxa"/>
            <w:vAlign w:val="center"/>
          </w:tcPr>
          <w:p w14:paraId="675F0AE3" w14:textId="63F97D72" w:rsidR="004075B7" w:rsidRPr="00B121F0" w:rsidRDefault="004075B7" w:rsidP="004075B7">
            <w:pPr>
              <w:spacing w:line="259" w:lineRule="auto"/>
              <w:rPr>
                <w:sz w:val="20"/>
                <w:szCs w:val="20"/>
              </w:rPr>
            </w:pPr>
          </w:p>
        </w:tc>
      </w:tr>
    </w:tbl>
    <w:p w14:paraId="4C74B55C" w14:textId="77777777" w:rsidR="00EB374B" w:rsidRDefault="00EB374B" w:rsidP="00DA1752">
      <w:pPr>
        <w:spacing w:after="0"/>
      </w:pPr>
    </w:p>
    <w:tbl>
      <w:tblPr>
        <w:tblStyle w:val="TableGrid"/>
        <w:tblW w:w="11515" w:type="dxa"/>
        <w:tblLook w:val="04A0" w:firstRow="1" w:lastRow="0" w:firstColumn="1" w:lastColumn="0" w:noHBand="0" w:noVBand="1"/>
      </w:tblPr>
      <w:tblGrid>
        <w:gridCol w:w="493"/>
        <w:gridCol w:w="2936"/>
        <w:gridCol w:w="2326"/>
        <w:gridCol w:w="5760"/>
      </w:tblGrid>
      <w:tr w:rsidR="00F26C19" w14:paraId="5ED1D178" w14:textId="77777777" w:rsidTr="007C628E">
        <w:trPr>
          <w:cantSplit/>
          <w:trHeight w:val="432"/>
        </w:trPr>
        <w:tc>
          <w:tcPr>
            <w:tcW w:w="493" w:type="dxa"/>
            <w:vMerge w:val="restart"/>
            <w:shd w:val="clear" w:color="auto" w:fill="0E293C" w:themeFill="text1"/>
            <w:textDirection w:val="btLr"/>
          </w:tcPr>
          <w:p w14:paraId="564046C6" w14:textId="1D2555FB" w:rsidR="00F26C19" w:rsidRPr="00CF2993" w:rsidRDefault="00F26C19" w:rsidP="00CE1BE9">
            <w:pPr>
              <w:ind w:left="113" w:right="113"/>
              <w:jc w:val="center"/>
              <w:rPr>
                <w:rFonts w:ascii="Gotham Bold" w:hAnsi="Gotham Bold"/>
                <w:color w:val="FFFFFF" w:themeColor="background1"/>
              </w:rPr>
            </w:pPr>
            <w:r>
              <w:rPr>
                <w:rFonts w:ascii="Gotham Bold" w:hAnsi="Gotham Bold"/>
                <w:color w:val="FFFFFF" w:themeColor="background1"/>
                <w:sz w:val="20"/>
                <w:szCs w:val="20"/>
              </w:rPr>
              <w:t xml:space="preserve">HIRING </w:t>
            </w:r>
            <w:r w:rsidRPr="00EA3CD8">
              <w:rPr>
                <w:rFonts w:ascii="Gotham Bold" w:hAnsi="Gotham Bold"/>
                <w:color w:val="FFFFFF" w:themeColor="background1"/>
                <w:sz w:val="20"/>
                <w:szCs w:val="20"/>
              </w:rPr>
              <w:t>REVIEW</w:t>
            </w:r>
          </w:p>
        </w:tc>
        <w:tc>
          <w:tcPr>
            <w:tcW w:w="2936" w:type="dxa"/>
            <w:shd w:val="clear" w:color="auto" w:fill="0E293C" w:themeFill="text1"/>
            <w:vAlign w:val="center"/>
          </w:tcPr>
          <w:p w14:paraId="7AE80F7D" w14:textId="63B050C9" w:rsidR="00F26C19" w:rsidRPr="00E043B3" w:rsidRDefault="00F26C19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E043B3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ROLE</w:t>
            </w:r>
          </w:p>
        </w:tc>
        <w:tc>
          <w:tcPr>
            <w:tcW w:w="2326" w:type="dxa"/>
            <w:shd w:val="clear" w:color="auto" w:fill="0E293C" w:themeFill="text1"/>
            <w:vAlign w:val="center"/>
          </w:tcPr>
          <w:p w14:paraId="33A72E64" w14:textId="3DC5C8F8" w:rsidR="00F26C19" w:rsidRPr="00E043B3" w:rsidRDefault="00F26C19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E043B3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HIRING MANAGER</w:t>
            </w:r>
          </w:p>
        </w:tc>
        <w:tc>
          <w:tcPr>
            <w:tcW w:w="5760" w:type="dxa"/>
            <w:shd w:val="clear" w:color="auto" w:fill="0E293C" w:themeFill="text1"/>
            <w:vAlign w:val="center"/>
          </w:tcPr>
          <w:p w14:paraId="2FAB6F19" w14:textId="464DA886" w:rsidR="00F26C19" w:rsidRPr="00E043B3" w:rsidRDefault="00F26C19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E043B3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STATUS</w:t>
            </w:r>
          </w:p>
        </w:tc>
      </w:tr>
      <w:tr w:rsidR="00F26C19" w14:paraId="405A6C84" w14:textId="77777777" w:rsidTr="00A85078">
        <w:trPr>
          <w:trHeight w:val="144"/>
        </w:trPr>
        <w:tc>
          <w:tcPr>
            <w:tcW w:w="493" w:type="dxa"/>
            <w:vMerge/>
            <w:shd w:val="clear" w:color="auto" w:fill="0E293C" w:themeFill="text1"/>
          </w:tcPr>
          <w:p w14:paraId="325DDC0F" w14:textId="77777777" w:rsidR="00F26C19" w:rsidRDefault="00F26C19" w:rsidP="00CE1BE9">
            <w:pPr>
              <w:jc w:val="center"/>
            </w:pPr>
          </w:p>
        </w:tc>
        <w:tc>
          <w:tcPr>
            <w:tcW w:w="2936" w:type="dxa"/>
            <w:vAlign w:val="center"/>
          </w:tcPr>
          <w:p w14:paraId="55D001C4" w14:textId="37FD8831" w:rsidR="00F26C19" w:rsidRPr="00B121F0" w:rsidRDefault="00A85078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Role Name</w:t>
            </w:r>
          </w:p>
        </w:tc>
        <w:tc>
          <w:tcPr>
            <w:tcW w:w="2326" w:type="dxa"/>
            <w:vAlign w:val="center"/>
          </w:tcPr>
          <w:p w14:paraId="27E09FA2" w14:textId="372B22C8" w:rsidR="00F26C19" w:rsidRPr="00B121F0" w:rsidRDefault="00A85078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Name of Hiring Manager</w:t>
            </w:r>
          </w:p>
        </w:tc>
        <w:tc>
          <w:tcPr>
            <w:tcW w:w="5760" w:type="dxa"/>
            <w:vAlign w:val="center"/>
          </w:tcPr>
          <w:p w14:paraId="6F58E51D" w14:textId="53AD770A" w:rsidR="00F26C19" w:rsidRPr="00B121F0" w:rsidRDefault="009912BF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 status of hiring</w:t>
            </w:r>
          </w:p>
        </w:tc>
      </w:tr>
      <w:tr w:rsidR="00F26C19" w14:paraId="5569BFA6" w14:textId="77777777" w:rsidTr="007C628E">
        <w:trPr>
          <w:trHeight w:val="144"/>
        </w:trPr>
        <w:tc>
          <w:tcPr>
            <w:tcW w:w="493" w:type="dxa"/>
            <w:vMerge/>
            <w:shd w:val="clear" w:color="auto" w:fill="0E293C" w:themeFill="text1"/>
          </w:tcPr>
          <w:p w14:paraId="1617DE10" w14:textId="77777777" w:rsidR="00F26C19" w:rsidRDefault="00F26C19" w:rsidP="00CE1BE9">
            <w:pPr>
              <w:jc w:val="center"/>
            </w:pPr>
          </w:p>
        </w:tc>
        <w:tc>
          <w:tcPr>
            <w:tcW w:w="2936" w:type="dxa"/>
            <w:vAlign w:val="center"/>
          </w:tcPr>
          <w:p w14:paraId="2CAEC955" w14:textId="5187F0F4" w:rsidR="00F26C19" w:rsidRPr="00B121F0" w:rsidRDefault="00F26C19" w:rsidP="00CE1BE9">
            <w:pPr>
              <w:rPr>
                <w:sz w:val="20"/>
                <w:szCs w:val="20"/>
              </w:rPr>
            </w:pPr>
          </w:p>
        </w:tc>
        <w:tc>
          <w:tcPr>
            <w:tcW w:w="2326" w:type="dxa"/>
            <w:vAlign w:val="center"/>
          </w:tcPr>
          <w:p w14:paraId="486E913A" w14:textId="443572F5" w:rsidR="00F26C19" w:rsidRPr="00B121F0" w:rsidRDefault="00F26C19" w:rsidP="00CE1BE9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54C6459F" w14:textId="7178D94E" w:rsidR="00F26C19" w:rsidRPr="00B121F0" w:rsidRDefault="00F26C19" w:rsidP="00CE1BE9">
            <w:pPr>
              <w:rPr>
                <w:sz w:val="20"/>
                <w:szCs w:val="20"/>
              </w:rPr>
            </w:pPr>
          </w:p>
        </w:tc>
      </w:tr>
      <w:tr w:rsidR="00B2375B" w14:paraId="100F0488" w14:textId="77777777" w:rsidTr="007C628E">
        <w:trPr>
          <w:trHeight w:val="144"/>
        </w:trPr>
        <w:tc>
          <w:tcPr>
            <w:tcW w:w="493" w:type="dxa"/>
            <w:vMerge/>
            <w:shd w:val="clear" w:color="auto" w:fill="0E293C" w:themeFill="text1"/>
          </w:tcPr>
          <w:p w14:paraId="347E2A44" w14:textId="77777777" w:rsidR="00B2375B" w:rsidRDefault="00B2375B" w:rsidP="00B2375B">
            <w:pPr>
              <w:jc w:val="center"/>
            </w:pPr>
          </w:p>
        </w:tc>
        <w:tc>
          <w:tcPr>
            <w:tcW w:w="2936" w:type="dxa"/>
            <w:vAlign w:val="center"/>
          </w:tcPr>
          <w:p w14:paraId="67284772" w14:textId="567C870D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2326" w:type="dxa"/>
            <w:vAlign w:val="center"/>
          </w:tcPr>
          <w:p w14:paraId="0F49CAF7" w14:textId="40A35EE6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1CFC2473" w14:textId="67339336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</w:tr>
      <w:tr w:rsidR="00B2375B" w14:paraId="5E85177F" w14:textId="77777777" w:rsidTr="007C628E">
        <w:trPr>
          <w:trHeight w:val="144"/>
        </w:trPr>
        <w:tc>
          <w:tcPr>
            <w:tcW w:w="493" w:type="dxa"/>
            <w:vMerge/>
            <w:shd w:val="clear" w:color="auto" w:fill="0E293C" w:themeFill="text1"/>
          </w:tcPr>
          <w:p w14:paraId="479E2597" w14:textId="77777777" w:rsidR="00B2375B" w:rsidRDefault="00B2375B" w:rsidP="00B2375B">
            <w:pPr>
              <w:jc w:val="center"/>
            </w:pPr>
          </w:p>
        </w:tc>
        <w:tc>
          <w:tcPr>
            <w:tcW w:w="2936" w:type="dxa"/>
            <w:vAlign w:val="center"/>
          </w:tcPr>
          <w:p w14:paraId="1914EC39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2326" w:type="dxa"/>
            <w:vAlign w:val="center"/>
          </w:tcPr>
          <w:p w14:paraId="52B6FC6E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50FEEADE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</w:tr>
      <w:tr w:rsidR="00B2375B" w14:paraId="08025088" w14:textId="77777777" w:rsidTr="007C628E">
        <w:trPr>
          <w:trHeight w:val="144"/>
        </w:trPr>
        <w:tc>
          <w:tcPr>
            <w:tcW w:w="493" w:type="dxa"/>
            <w:vMerge/>
            <w:shd w:val="clear" w:color="auto" w:fill="0E293C" w:themeFill="text1"/>
          </w:tcPr>
          <w:p w14:paraId="5DF8422A" w14:textId="77777777" w:rsidR="00B2375B" w:rsidRDefault="00B2375B" w:rsidP="00B2375B">
            <w:pPr>
              <w:jc w:val="center"/>
            </w:pPr>
          </w:p>
        </w:tc>
        <w:tc>
          <w:tcPr>
            <w:tcW w:w="2936" w:type="dxa"/>
            <w:vAlign w:val="center"/>
          </w:tcPr>
          <w:p w14:paraId="180F258B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2326" w:type="dxa"/>
            <w:vAlign w:val="center"/>
          </w:tcPr>
          <w:p w14:paraId="182008A2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1FF7FF1A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</w:tr>
      <w:tr w:rsidR="00B2375B" w14:paraId="57909DBB" w14:textId="77777777" w:rsidTr="007C628E">
        <w:trPr>
          <w:trHeight w:val="144"/>
        </w:trPr>
        <w:tc>
          <w:tcPr>
            <w:tcW w:w="493" w:type="dxa"/>
            <w:vMerge/>
            <w:shd w:val="clear" w:color="auto" w:fill="0E293C" w:themeFill="text1"/>
          </w:tcPr>
          <w:p w14:paraId="3E2F6EFB" w14:textId="77777777" w:rsidR="00B2375B" w:rsidRDefault="00B2375B" w:rsidP="00B2375B">
            <w:pPr>
              <w:jc w:val="center"/>
            </w:pPr>
          </w:p>
        </w:tc>
        <w:tc>
          <w:tcPr>
            <w:tcW w:w="2936" w:type="dxa"/>
            <w:vAlign w:val="center"/>
          </w:tcPr>
          <w:p w14:paraId="3CC16D66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2326" w:type="dxa"/>
            <w:vAlign w:val="center"/>
          </w:tcPr>
          <w:p w14:paraId="638EB034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740AA609" w14:textId="77777777" w:rsidR="00B2375B" w:rsidRPr="00B121F0" w:rsidRDefault="00B2375B" w:rsidP="00B2375B">
            <w:pPr>
              <w:rPr>
                <w:sz w:val="20"/>
                <w:szCs w:val="20"/>
              </w:rPr>
            </w:pPr>
          </w:p>
        </w:tc>
      </w:tr>
    </w:tbl>
    <w:p w14:paraId="655A77B5" w14:textId="77777777" w:rsidR="0081613C" w:rsidRDefault="0081613C" w:rsidP="00DA1752">
      <w:pPr>
        <w:spacing w:after="0"/>
      </w:pPr>
    </w:p>
    <w:tbl>
      <w:tblPr>
        <w:tblStyle w:val="TableGrid"/>
        <w:tblW w:w="11515" w:type="dxa"/>
        <w:tblLook w:val="04A0" w:firstRow="1" w:lastRow="0" w:firstColumn="1" w:lastColumn="0" w:noHBand="0" w:noVBand="1"/>
      </w:tblPr>
      <w:tblGrid>
        <w:gridCol w:w="494"/>
        <w:gridCol w:w="2797"/>
        <w:gridCol w:w="2464"/>
        <w:gridCol w:w="5760"/>
      </w:tblGrid>
      <w:tr w:rsidR="00E51EF6" w14:paraId="44C3B18A" w14:textId="77777777" w:rsidTr="5DA17105">
        <w:trPr>
          <w:cantSplit/>
          <w:trHeight w:val="432"/>
        </w:trPr>
        <w:tc>
          <w:tcPr>
            <w:tcW w:w="494" w:type="dxa"/>
            <w:vMerge w:val="restart"/>
            <w:shd w:val="clear" w:color="auto" w:fill="0E293C" w:themeFill="background2"/>
            <w:textDirection w:val="btLr"/>
          </w:tcPr>
          <w:p w14:paraId="140EE756" w14:textId="66596EE7" w:rsidR="00E51EF6" w:rsidRPr="00CF2993" w:rsidRDefault="00E51EF6" w:rsidP="00E51EF6">
            <w:pPr>
              <w:ind w:left="113" w:right="113"/>
              <w:jc w:val="center"/>
              <w:rPr>
                <w:rFonts w:ascii="Gotham Bold" w:hAnsi="Gotham Bold"/>
                <w:color w:val="FFFFFF" w:themeColor="background1"/>
              </w:rPr>
            </w:pPr>
            <w:r w:rsidRPr="00B121F0">
              <w:rPr>
                <w:rFonts w:ascii="Gotham Bold" w:hAnsi="Gotham Bold"/>
                <w:color w:val="FFFFFF" w:themeColor="background1"/>
                <w:sz w:val="20"/>
                <w:szCs w:val="20"/>
              </w:rPr>
              <w:t>SIDEBAR</w:t>
            </w:r>
          </w:p>
        </w:tc>
        <w:tc>
          <w:tcPr>
            <w:tcW w:w="2797" w:type="dxa"/>
            <w:shd w:val="clear" w:color="auto" w:fill="0E293C" w:themeFill="background2"/>
            <w:vAlign w:val="center"/>
          </w:tcPr>
          <w:p w14:paraId="1ACD7AD4" w14:textId="4058BD01" w:rsidR="00E51EF6" w:rsidRPr="00B121F0" w:rsidRDefault="001F670A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SUBJECT</w:t>
            </w:r>
          </w:p>
        </w:tc>
        <w:tc>
          <w:tcPr>
            <w:tcW w:w="2464" w:type="dxa"/>
            <w:shd w:val="clear" w:color="auto" w:fill="0E293C" w:themeFill="background2"/>
            <w:vAlign w:val="center"/>
          </w:tcPr>
          <w:p w14:paraId="57EDCD6A" w14:textId="0BE6BCE6" w:rsidR="00E51EF6" w:rsidRPr="00B121F0" w:rsidRDefault="00E51EF6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RESOURCES</w:t>
            </w:r>
          </w:p>
        </w:tc>
        <w:tc>
          <w:tcPr>
            <w:tcW w:w="5760" w:type="dxa"/>
            <w:shd w:val="clear" w:color="auto" w:fill="0E293C" w:themeFill="background2"/>
            <w:vAlign w:val="center"/>
          </w:tcPr>
          <w:p w14:paraId="58EE3066" w14:textId="5083E11C" w:rsidR="00E51EF6" w:rsidRPr="00B121F0" w:rsidRDefault="001F670A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1F670A" w14:paraId="4E54E39D" w14:textId="77777777" w:rsidTr="5DA17105">
        <w:trPr>
          <w:trHeight w:val="144"/>
        </w:trPr>
        <w:tc>
          <w:tcPr>
            <w:tcW w:w="494" w:type="dxa"/>
            <w:vMerge/>
          </w:tcPr>
          <w:p w14:paraId="227ED7F9" w14:textId="77777777" w:rsidR="001F670A" w:rsidRDefault="001F670A" w:rsidP="001F670A">
            <w:pPr>
              <w:jc w:val="center"/>
            </w:pPr>
          </w:p>
        </w:tc>
        <w:tc>
          <w:tcPr>
            <w:tcW w:w="2797" w:type="dxa"/>
            <w:vAlign w:val="center"/>
          </w:tcPr>
          <w:p w14:paraId="773020F4" w14:textId="766B63E4" w:rsidR="001F670A" w:rsidRPr="00B121F0" w:rsidRDefault="00A85078" w:rsidP="001F67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Work Effort</w:t>
            </w:r>
          </w:p>
        </w:tc>
        <w:tc>
          <w:tcPr>
            <w:tcW w:w="2464" w:type="dxa"/>
            <w:shd w:val="clear" w:color="auto" w:fill="FFFFFF" w:themeFill="background1"/>
          </w:tcPr>
          <w:p w14:paraId="0C6D2502" w14:textId="6419B409" w:rsidR="001F670A" w:rsidRPr="00B121F0" w:rsidRDefault="00A85078" w:rsidP="001F67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Staff Names</w:t>
            </w:r>
          </w:p>
        </w:tc>
        <w:tc>
          <w:tcPr>
            <w:tcW w:w="5760" w:type="dxa"/>
          </w:tcPr>
          <w:p w14:paraId="523174A6" w14:textId="5510D718" w:rsidR="001F670A" w:rsidRPr="00B121F0" w:rsidRDefault="00A85078" w:rsidP="001F67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description</w:t>
            </w:r>
          </w:p>
        </w:tc>
      </w:tr>
      <w:tr w:rsidR="001F670A" w14:paraId="3C5FDD6E" w14:textId="77777777" w:rsidTr="5DA17105">
        <w:trPr>
          <w:trHeight w:val="144"/>
        </w:trPr>
        <w:tc>
          <w:tcPr>
            <w:tcW w:w="494" w:type="dxa"/>
            <w:vMerge/>
          </w:tcPr>
          <w:p w14:paraId="29ACD9AD" w14:textId="77777777" w:rsidR="001F670A" w:rsidRDefault="001F670A" w:rsidP="001F670A">
            <w:pPr>
              <w:jc w:val="center"/>
            </w:pPr>
          </w:p>
        </w:tc>
        <w:tc>
          <w:tcPr>
            <w:tcW w:w="2797" w:type="dxa"/>
            <w:vAlign w:val="center"/>
          </w:tcPr>
          <w:p w14:paraId="67277AF1" w14:textId="487542DC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FFFFFF" w:themeFill="background1"/>
          </w:tcPr>
          <w:p w14:paraId="70A4591F" w14:textId="5592D055" w:rsidR="001F670A" w:rsidRPr="00B121F0" w:rsidRDefault="001F670A" w:rsidP="009611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6BFBF7D7" w14:textId="7C4F219F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</w:tr>
      <w:tr w:rsidR="001F670A" w14:paraId="198CBFD5" w14:textId="77777777" w:rsidTr="5DA17105">
        <w:trPr>
          <w:trHeight w:val="144"/>
        </w:trPr>
        <w:tc>
          <w:tcPr>
            <w:tcW w:w="494" w:type="dxa"/>
            <w:vMerge/>
          </w:tcPr>
          <w:p w14:paraId="44BE9536" w14:textId="77777777" w:rsidR="001F670A" w:rsidRDefault="001F670A" w:rsidP="001F670A">
            <w:pPr>
              <w:jc w:val="center"/>
            </w:pPr>
          </w:p>
        </w:tc>
        <w:tc>
          <w:tcPr>
            <w:tcW w:w="2797" w:type="dxa"/>
            <w:vAlign w:val="center"/>
          </w:tcPr>
          <w:p w14:paraId="5E6F00B2" w14:textId="7B3BA942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FFFFFF" w:themeFill="background1"/>
          </w:tcPr>
          <w:p w14:paraId="637AA2D3" w14:textId="3DF17EE3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72C563A6" w14:textId="386C7FE5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</w:tr>
      <w:tr w:rsidR="001F670A" w14:paraId="17C5314B" w14:textId="77777777" w:rsidTr="5DA17105">
        <w:trPr>
          <w:trHeight w:val="144"/>
        </w:trPr>
        <w:tc>
          <w:tcPr>
            <w:tcW w:w="494" w:type="dxa"/>
            <w:vMerge/>
          </w:tcPr>
          <w:p w14:paraId="47A810D7" w14:textId="77777777" w:rsidR="001F670A" w:rsidRDefault="001F670A" w:rsidP="001F670A">
            <w:pPr>
              <w:jc w:val="center"/>
            </w:pPr>
          </w:p>
        </w:tc>
        <w:tc>
          <w:tcPr>
            <w:tcW w:w="2797" w:type="dxa"/>
            <w:vAlign w:val="center"/>
          </w:tcPr>
          <w:p w14:paraId="159AE65E" w14:textId="572216D5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FFFFFF" w:themeFill="background1"/>
          </w:tcPr>
          <w:p w14:paraId="72846AF4" w14:textId="3B661AE2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5D08056E" w14:textId="3051563C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</w:tr>
      <w:tr w:rsidR="001F670A" w14:paraId="2F147BFD" w14:textId="77777777" w:rsidTr="5DA17105">
        <w:trPr>
          <w:trHeight w:val="144"/>
        </w:trPr>
        <w:tc>
          <w:tcPr>
            <w:tcW w:w="494" w:type="dxa"/>
            <w:vMerge/>
          </w:tcPr>
          <w:p w14:paraId="0300C60B" w14:textId="77777777" w:rsidR="001F670A" w:rsidRDefault="001F670A" w:rsidP="001F670A">
            <w:pPr>
              <w:jc w:val="center"/>
            </w:pPr>
          </w:p>
        </w:tc>
        <w:tc>
          <w:tcPr>
            <w:tcW w:w="2797" w:type="dxa"/>
            <w:vAlign w:val="center"/>
          </w:tcPr>
          <w:p w14:paraId="4FBA4586" w14:textId="4F3B719A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shd w:val="clear" w:color="auto" w:fill="FFFFFF" w:themeFill="background1"/>
          </w:tcPr>
          <w:p w14:paraId="380A01FF" w14:textId="2049EDFB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72FB55B8" w14:textId="51D2D533" w:rsidR="001F670A" w:rsidRPr="00B121F0" w:rsidRDefault="001F670A" w:rsidP="001F670A">
            <w:pPr>
              <w:rPr>
                <w:sz w:val="20"/>
                <w:szCs w:val="20"/>
              </w:rPr>
            </w:pPr>
          </w:p>
        </w:tc>
      </w:tr>
      <w:tr w:rsidR="00E51EF6" w14:paraId="65A4BF90" w14:textId="77777777" w:rsidTr="5DA17105">
        <w:trPr>
          <w:trHeight w:val="144"/>
        </w:trPr>
        <w:tc>
          <w:tcPr>
            <w:tcW w:w="494" w:type="dxa"/>
            <w:vMerge/>
          </w:tcPr>
          <w:p w14:paraId="3FE57466" w14:textId="77777777" w:rsidR="00E51EF6" w:rsidRDefault="00E51EF6" w:rsidP="00CE1BE9">
            <w:pPr>
              <w:jc w:val="center"/>
            </w:pPr>
          </w:p>
        </w:tc>
        <w:tc>
          <w:tcPr>
            <w:tcW w:w="2797" w:type="dxa"/>
            <w:vAlign w:val="center"/>
          </w:tcPr>
          <w:p w14:paraId="60AF3E93" w14:textId="2CC68965" w:rsidR="00E51EF6" w:rsidRPr="00B121F0" w:rsidRDefault="00E51EF6" w:rsidP="00CE1BE9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vAlign w:val="center"/>
          </w:tcPr>
          <w:p w14:paraId="3E007F38" w14:textId="33BB1FFA" w:rsidR="00E51EF6" w:rsidRPr="00B121F0" w:rsidRDefault="00E51EF6" w:rsidP="00CE1BE9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341D5DD0" w14:textId="3681FC5C" w:rsidR="00E51EF6" w:rsidRPr="00B121F0" w:rsidRDefault="00E51EF6" w:rsidP="00CE1BE9">
            <w:pPr>
              <w:rPr>
                <w:sz w:val="20"/>
                <w:szCs w:val="20"/>
              </w:rPr>
            </w:pPr>
          </w:p>
        </w:tc>
      </w:tr>
      <w:tr w:rsidR="5DA17105" w14:paraId="34C442F9" w14:textId="77777777" w:rsidTr="5DA17105">
        <w:trPr>
          <w:trHeight w:val="300"/>
        </w:trPr>
        <w:tc>
          <w:tcPr>
            <w:tcW w:w="494" w:type="dxa"/>
            <w:shd w:val="clear" w:color="auto" w:fill="0E293C" w:themeFill="background2"/>
            <w:textDirection w:val="btLr"/>
          </w:tcPr>
          <w:p w14:paraId="4F7C74A8" w14:textId="3CA1B38E" w:rsidR="5DA17105" w:rsidRDefault="5DA17105" w:rsidP="5DA17105">
            <w:pPr>
              <w:jc w:val="center"/>
              <w:rPr>
                <w:rFonts w:ascii="Gotham Bold" w:hAnsi="Gotham Bold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97" w:type="dxa"/>
            <w:vAlign w:val="center"/>
          </w:tcPr>
          <w:p w14:paraId="2D2B6D80" w14:textId="35DE3A1F" w:rsidR="7C17C0CF" w:rsidRDefault="7C17C0CF" w:rsidP="5DA17105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vAlign w:val="center"/>
          </w:tcPr>
          <w:p w14:paraId="2ED31298" w14:textId="0D2A968C" w:rsidR="7C17C0CF" w:rsidRDefault="7C17C0CF" w:rsidP="5DA17105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1F658E64" w14:textId="5791BDC8" w:rsidR="7C17C0CF" w:rsidRDefault="7C17C0CF" w:rsidP="5DA17105">
            <w:pPr>
              <w:rPr>
                <w:sz w:val="20"/>
                <w:szCs w:val="20"/>
              </w:rPr>
            </w:pPr>
          </w:p>
        </w:tc>
      </w:tr>
      <w:tr w:rsidR="5DA17105" w14:paraId="2BABC9CE" w14:textId="77777777" w:rsidTr="5DA17105">
        <w:trPr>
          <w:trHeight w:val="300"/>
        </w:trPr>
        <w:tc>
          <w:tcPr>
            <w:tcW w:w="494" w:type="dxa"/>
            <w:shd w:val="clear" w:color="auto" w:fill="0E293C" w:themeFill="background2"/>
            <w:textDirection w:val="btLr"/>
          </w:tcPr>
          <w:p w14:paraId="0D733179" w14:textId="5E1C4EF1" w:rsidR="5DA17105" w:rsidRDefault="5DA17105" w:rsidP="5DA17105">
            <w:pPr>
              <w:jc w:val="center"/>
              <w:rPr>
                <w:rFonts w:ascii="Gotham Bold" w:hAnsi="Gotham Bold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97" w:type="dxa"/>
            <w:vAlign w:val="center"/>
          </w:tcPr>
          <w:p w14:paraId="7ED9FA26" w14:textId="67E2EE96" w:rsidR="7C17C0CF" w:rsidRDefault="7C17C0CF" w:rsidP="5DA17105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vAlign w:val="center"/>
          </w:tcPr>
          <w:p w14:paraId="44CF30E5" w14:textId="2CC6F648" w:rsidR="7C17C0CF" w:rsidRDefault="7C17C0CF" w:rsidP="5DA17105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431F18EB" w14:textId="2968991F" w:rsidR="7C17C0CF" w:rsidRDefault="7C17C0CF" w:rsidP="5DA17105">
            <w:pPr>
              <w:rPr>
                <w:sz w:val="20"/>
                <w:szCs w:val="20"/>
              </w:rPr>
            </w:pPr>
          </w:p>
        </w:tc>
      </w:tr>
      <w:tr w:rsidR="5DA17105" w14:paraId="08AD5101" w14:textId="77777777" w:rsidTr="5DA17105">
        <w:trPr>
          <w:trHeight w:val="300"/>
        </w:trPr>
        <w:tc>
          <w:tcPr>
            <w:tcW w:w="494" w:type="dxa"/>
            <w:shd w:val="clear" w:color="auto" w:fill="0E293C" w:themeFill="background2"/>
            <w:textDirection w:val="btLr"/>
          </w:tcPr>
          <w:p w14:paraId="7D1A1CA1" w14:textId="67EF1124" w:rsidR="5DA17105" w:rsidRDefault="5DA17105" w:rsidP="5DA17105">
            <w:pPr>
              <w:jc w:val="center"/>
              <w:rPr>
                <w:rFonts w:ascii="Gotham Bold" w:hAnsi="Gotham Bold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97" w:type="dxa"/>
            <w:vAlign w:val="center"/>
          </w:tcPr>
          <w:p w14:paraId="7BBFFC31" w14:textId="7A235910" w:rsidR="33B74A06" w:rsidRDefault="33B74A06" w:rsidP="5DA17105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vAlign w:val="center"/>
          </w:tcPr>
          <w:p w14:paraId="468C2F32" w14:textId="668E3F68" w:rsidR="33B74A06" w:rsidRDefault="33B74A06" w:rsidP="5DA17105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21225C20" w14:textId="07E7E6CF" w:rsidR="33B74A06" w:rsidRDefault="33B74A06" w:rsidP="5DA17105">
            <w:pPr>
              <w:rPr>
                <w:sz w:val="20"/>
                <w:szCs w:val="20"/>
              </w:rPr>
            </w:pPr>
          </w:p>
        </w:tc>
      </w:tr>
      <w:tr w:rsidR="5DA17105" w14:paraId="1818C8E9" w14:textId="77777777" w:rsidTr="5DA17105">
        <w:trPr>
          <w:trHeight w:val="300"/>
        </w:trPr>
        <w:tc>
          <w:tcPr>
            <w:tcW w:w="494" w:type="dxa"/>
            <w:shd w:val="clear" w:color="auto" w:fill="0E293C" w:themeFill="background2"/>
            <w:textDirection w:val="btLr"/>
          </w:tcPr>
          <w:p w14:paraId="2BBBF436" w14:textId="30564308" w:rsidR="5DA17105" w:rsidRDefault="5DA17105" w:rsidP="5DA17105">
            <w:pPr>
              <w:jc w:val="center"/>
              <w:rPr>
                <w:rFonts w:ascii="Gotham Bold" w:hAnsi="Gotham Bold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97" w:type="dxa"/>
            <w:vAlign w:val="center"/>
          </w:tcPr>
          <w:p w14:paraId="3E7043AD" w14:textId="7A1A0224" w:rsidR="15BD24BA" w:rsidRDefault="15BD24BA" w:rsidP="5DA17105">
            <w:pPr>
              <w:rPr>
                <w:sz w:val="20"/>
                <w:szCs w:val="20"/>
              </w:rPr>
            </w:pPr>
          </w:p>
        </w:tc>
        <w:tc>
          <w:tcPr>
            <w:tcW w:w="2464" w:type="dxa"/>
            <w:vAlign w:val="center"/>
          </w:tcPr>
          <w:p w14:paraId="412B99A5" w14:textId="1AD86150" w:rsidR="15BD24BA" w:rsidRDefault="15BD24BA" w:rsidP="5DA17105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vAlign w:val="center"/>
          </w:tcPr>
          <w:p w14:paraId="77119AEF" w14:textId="391CA450" w:rsidR="15BD24BA" w:rsidRDefault="15BD24BA" w:rsidP="5DA17105">
            <w:pPr>
              <w:rPr>
                <w:sz w:val="20"/>
                <w:szCs w:val="20"/>
              </w:rPr>
            </w:pPr>
          </w:p>
        </w:tc>
      </w:tr>
    </w:tbl>
    <w:p w14:paraId="47E8881C" w14:textId="77E6AAC5" w:rsidR="77E39576" w:rsidRDefault="77E39576"/>
    <w:p w14:paraId="32751733" w14:textId="66FFBC0B" w:rsidR="00F26C19" w:rsidRDefault="00F26C19">
      <w:r>
        <w:br w:type="page"/>
      </w:r>
    </w:p>
    <w:p w14:paraId="7BDDD306" w14:textId="77777777" w:rsidR="6BE5A8C7" w:rsidRDefault="6BE5A8C7"/>
    <w:tbl>
      <w:tblPr>
        <w:tblStyle w:val="TableGrid"/>
        <w:tblW w:w="11515" w:type="dxa"/>
        <w:tblLook w:val="04A0" w:firstRow="1" w:lastRow="0" w:firstColumn="1" w:lastColumn="0" w:noHBand="0" w:noVBand="1"/>
      </w:tblPr>
      <w:tblGrid>
        <w:gridCol w:w="490"/>
        <w:gridCol w:w="2115"/>
        <w:gridCol w:w="1890"/>
        <w:gridCol w:w="7020"/>
      </w:tblGrid>
      <w:tr w:rsidR="009912BF" w:rsidRPr="00EA3CD8" w14:paraId="4F7CF61C" w14:textId="77777777" w:rsidTr="007C628E">
        <w:trPr>
          <w:cantSplit/>
          <w:trHeight w:val="432"/>
        </w:trPr>
        <w:tc>
          <w:tcPr>
            <w:tcW w:w="490" w:type="dxa"/>
            <w:vMerge w:val="restart"/>
            <w:shd w:val="clear" w:color="auto" w:fill="0E293C" w:themeFill="text1"/>
            <w:textDirection w:val="btLr"/>
          </w:tcPr>
          <w:p w14:paraId="451ACE8C" w14:textId="6FA2F194" w:rsidR="009912BF" w:rsidRPr="00CF2993" w:rsidRDefault="009912BF" w:rsidP="00CE1BE9">
            <w:pPr>
              <w:ind w:left="113" w:right="113"/>
              <w:jc w:val="center"/>
              <w:rPr>
                <w:rFonts w:ascii="Gotham Bold" w:hAnsi="Gotham Bold"/>
                <w:color w:val="FFFFFF" w:themeColor="background1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MAJOR EFFORTS</w:t>
            </w:r>
          </w:p>
        </w:tc>
        <w:tc>
          <w:tcPr>
            <w:tcW w:w="2115" w:type="dxa"/>
            <w:shd w:val="clear" w:color="auto" w:fill="0E293C" w:themeFill="text1"/>
            <w:vAlign w:val="center"/>
          </w:tcPr>
          <w:p w14:paraId="3072BB55" w14:textId="64545ECB" w:rsidR="009912BF" w:rsidRPr="00B121F0" w:rsidRDefault="009912BF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>
              <w:rPr>
                <w:rFonts w:ascii="Gotham Bold" w:hAnsi="Gotham Bold"/>
                <w:color w:val="FFFFFF" w:themeColor="background1"/>
                <w:sz w:val="18"/>
                <w:szCs w:val="18"/>
              </w:rPr>
              <w:t>INSERT INITIATIVE</w:t>
            </w:r>
          </w:p>
        </w:tc>
        <w:tc>
          <w:tcPr>
            <w:tcW w:w="1890" w:type="dxa"/>
            <w:shd w:val="clear" w:color="auto" w:fill="0E293C" w:themeFill="text1"/>
            <w:vAlign w:val="center"/>
          </w:tcPr>
          <w:p w14:paraId="3C8989FD" w14:textId="403B989C" w:rsidR="009912BF" w:rsidRPr="00B121F0" w:rsidRDefault="009912BF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RESOURCES</w:t>
            </w:r>
          </w:p>
        </w:tc>
        <w:tc>
          <w:tcPr>
            <w:tcW w:w="7020" w:type="dxa"/>
            <w:shd w:val="clear" w:color="auto" w:fill="0E293C" w:themeFill="text1"/>
            <w:vAlign w:val="center"/>
          </w:tcPr>
          <w:p w14:paraId="037F8E26" w14:textId="7B3F99A2" w:rsidR="009912BF" w:rsidRPr="00B121F0" w:rsidRDefault="009912BF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9912BF" w14:paraId="3354B5F2" w14:textId="77777777" w:rsidTr="009912BF">
        <w:trPr>
          <w:trHeight w:val="144"/>
        </w:trPr>
        <w:tc>
          <w:tcPr>
            <w:tcW w:w="490" w:type="dxa"/>
            <w:vMerge/>
            <w:shd w:val="clear" w:color="auto" w:fill="0E293C" w:themeFill="text1"/>
          </w:tcPr>
          <w:p w14:paraId="3B02479F" w14:textId="77777777" w:rsidR="009912BF" w:rsidRDefault="009912BF" w:rsidP="00A4227E">
            <w:pPr>
              <w:jc w:val="center"/>
            </w:pPr>
          </w:p>
        </w:tc>
        <w:tc>
          <w:tcPr>
            <w:tcW w:w="2115" w:type="dxa"/>
            <w:vAlign w:val="center"/>
          </w:tcPr>
          <w:p w14:paraId="6182669E" w14:textId="7F49DD9F" w:rsidR="009912BF" w:rsidRPr="00B121F0" w:rsidRDefault="006A7D87" w:rsidP="00A422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Major Security </w:t>
            </w:r>
            <w:r w:rsidR="000B6417">
              <w:rPr>
                <w:sz w:val="20"/>
                <w:szCs w:val="20"/>
              </w:rPr>
              <w:t>Initiative</w:t>
            </w:r>
            <w:r>
              <w:rPr>
                <w:sz w:val="20"/>
                <w:szCs w:val="20"/>
              </w:rPr>
              <w:t>, Cloud Security, AppSec</w:t>
            </w:r>
          </w:p>
        </w:tc>
        <w:tc>
          <w:tcPr>
            <w:tcW w:w="1890" w:type="dxa"/>
            <w:shd w:val="clear" w:color="auto" w:fill="FFFFFF" w:themeFill="background1"/>
          </w:tcPr>
          <w:p w14:paraId="62A79CA7" w14:textId="22782A29" w:rsidR="009912BF" w:rsidRPr="00B121F0" w:rsidRDefault="009912BF" w:rsidP="00A4227E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</w:tcPr>
          <w:p w14:paraId="5331AA07" w14:textId="02B630BB" w:rsidR="004625F3" w:rsidRPr="006A7D87" w:rsidRDefault="004625F3" w:rsidP="006A7D87">
            <w:pPr>
              <w:tabs>
                <w:tab w:val="left" w:pos="765"/>
                <w:tab w:val="center" w:pos="3345"/>
              </w:tabs>
              <w:rPr>
                <w:sz w:val="20"/>
                <w:szCs w:val="20"/>
              </w:rPr>
            </w:pPr>
          </w:p>
        </w:tc>
      </w:tr>
      <w:tr w:rsidR="009912BF" w14:paraId="134D1DCD" w14:textId="77777777" w:rsidTr="009912BF">
        <w:trPr>
          <w:trHeight w:val="144"/>
        </w:trPr>
        <w:tc>
          <w:tcPr>
            <w:tcW w:w="490" w:type="dxa"/>
            <w:vMerge/>
            <w:shd w:val="clear" w:color="auto" w:fill="0E293C" w:themeFill="text1"/>
          </w:tcPr>
          <w:p w14:paraId="53D4D1DD" w14:textId="77777777" w:rsidR="009912BF" w:rsidRDefault="009912BF" w:rsidP="00A4227E">
            <w:pPr>
              <w:jc w:val="center"/>
            </w:pPr>
          </w:p>
        </w:tc>
        <w:tc>
          <w:tcPr>
            <w:tcW w:w="2115" w:type="dxa"/>
            <w:vAlign w:val="center"/>
          </w:tcPr>
          <w:p w14:paraId="2683FA08" w14:textId="45FDB6ED" w:rsidR="009912BF" w:rsidRPr="00B121F0" w:rsidRDefault="009912BF" w:rsidP="00A4227E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301BCA37" w14:textId="3A28B03C" w:rsidR="009912BF" w:rsidRPr="00B121F0" w:rsidRDefault="009912BF" w:rsidP="00A4227E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</w:tcPr>
          <w:p w14:paraId="35297A7F" w14:textId="52D1153D" w:rsidR="003F2B09" w:rsidRPr="006A7D87" w:rsidRDefault="003F2B09" w:rsidP="006A7D87">
            <w:pPr>
              <w:tabs>
                <w:tab w:val="left" w:pos="765"/>
                <w:tab w:val="center" w:pos="3345"/>
              </w:tabs>
              <w:rPr>
                <w:rFonts w:eastAsiaTheme="minorEastAsia"/>
                <w:sz w:val="20"/>
                <w:szCs w:val="20"/>
              </w:rPr>
            </w:pPr>
          </w:p>
        </w:tc>
      </w:tr>
      <w:tr w:rsidR="009912BF" w14:paraId="7F3B7B5C" w14:textId="77777777" w:rsidTr="009912BF">
        <w:trPr>
          <w:trHeight w:val="144"/>
        </w:trPr>
        <w:tc>
          <w:tcPr>
            <w:tcW w:w="490" w:type="dxa"/>
            <w:vMerge/>
            <w:shd w:val="clear" w:color="auto" w:fill="0E293C" w:themeFill="text1"/>
          </w:tcPr>
          <w:p w14:paraId="79F99ED2" w14:textId="77777777" w:rsidR="009912BF" w:rsidRDefault="009912BF" w:rsidP="00A4227E">
            <w:pPr>
              <w:jc w:val="center"/>
            </w:pPr>
          </w:p>
        </w:tc>
        <w:tc>
          <w:tcPr>
            <w:tcW w:w="2115" w:type="dxa"/>
            <w:vAlign w:val="center"/>
          </w:tcPr>
          <w:p w14:paraId="784EC995" w14:textId="1693A645" w:rsidR="009912BF" w:rsidRPr="00B121F0" w:rsidRDefault="009912BF" w:rsidP="00A4227E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01985D88" w14:textId="230BCBBC" w:rsidR="009912BF" w:rsidRPr="00B121F0" w:rsidRDefault="009912BF" w:rsidP="00A4227E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</w:tcPr>
          <w:p w14:paraId="4D48DC62" w14:textId="7871064E" w:rsidR="009912BF" w:rsidRPr="006A7D87" w:rsidRDefault="009912BF" w:rsidP="006A7D87">
            <w:pPr>
              <w:tabs>
                <w:tab w:val="left" w:pos="765"/>
                <w:tab w:val="center" w:pos="3345"/>
              </w:tabs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04EAF738" w14:textId="65055904" w:rsidR="001F670A" w:rsidRDefault="001F670A" w:rsidP="00DA1752">
      <w:pPr>
        <w:spacing w:after="0"/>
      </w:pPr>
    </w:p>
    <w:tbl>
      <w:tblPr>
        <w:tblStyle w:val="TableGrid"/>
        <w:tblW w:w="11515" w:type="dxa"/>
        <w:tblLook w:val="04A0" w:firstRow="1" w:lastRow="0" w:firstColumn="1" w:lastColumn="0" w:noHBand="0" w:noVBand="1"/>
      </w:tblPr>
      <w:tblGrid>
        <w:gridCol w:w="490"/>
        <w:gridCol w:w="2115"/>
        <w:gridCol w:w="1890"/>
        <w:gridCol w:w="7020"/>
      </w:tblGrid>
      <w:tr w:rsidR="00DA1752" w:rsidRPr="00EA3CD8" w14:paraId="16F115C4" w14:textId="77777777" w:rsidTr="368E6BAA">
        <w:trPr>
          <w:cantSplit/>
          <w:trHeight w:val="432"/>
        </w:trPr>
        <w:tc>
          <w:tcPr>
            <w:tcW w:w="490" w:type="dxa"/>
            <w:vMerge w:val="restart"/>
            <w:shd w:val="clear" w:color="auto" w:fill="0E293C" w:themeFill="background2"/>
            <w:textDirection w:val="btLr"/>
          </w:tcPr>
          <w:p w14:paraId="1934CF57" w14:textId="26749BEC" w:rsidR="00A4227E" w:rsidRPr="00CF2993" w:rsidRDefault="00A4227E" w:rsidP="00CE1BE9">
            <w:pPr>
              <w:ind w:left="113" w:right="113"/>
              <w:jc w:val="center"/>
              <w:rPr>
                <w:rFonts w:ascii="Gotham Bold" w:hAnsi="Gotham Bold"/>
                <w:color w:val="FFFFFF" w:themeColor="background1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MAJOR EFFORTS</w:t>
            </w:r>
          </w:p>
        </w:tc>
        <w:tc>
          <w:tcPr>
            <w:tcW w:w="2115" w:type="dxa"/>
            <w:shd w:val="clear" w:color="auto" w:fill="0E293C" w:themeFill="background2"/>
            <w:vAlign w:val="center"/>
          </w:tcPr>
          <w:p w14:paraId="1A02EAC4" w14:textId="26308D24" w:rsidR="00A4227E" w:rsidRPr="00B121F0" w:rsidRDefault="007843B1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IMPROVEMENTS</w:t>
            </w:r>
          </w:p>
        </w:tc>
        <w:tc>
          <w:tcPr>
            <w:tcW w:w="1890" w:type="dxa"/>
            <w:shd w:val="clear" w:color="auto" w:fill="0E293C" w:themeFill="background2"/>
            <w:vAlign w:val="center"/>
          </w:tcPr>
          <w:p w14:paraId="7CF5107B" w14:textId="77777777" w:rsidR="00A4227E" w:rsidRPr="00B121F0" w:rsidRDefault="00A4227E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RESOURCES</w:t>
            </w:r>
          </w:p>
        </w:tc>
        <w:tc>
          <w:tcPr>
            <w:tcW w:w="7020" w:type="dxa"/>
            <w:shd w:val="clear" w:color="auto" w:fill="0E293C" w:themeFill="background2"/>
            <w:vAlign w:val="center"/>
          </w:tcPr>
          <w:p w14:paraId="60863020" w14:textId="77777777" w:rsidR="00A4227E" w:rsidRPr="00B121F0" w:rsidRDefault="00A4227E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9912BF" w14:paraId="68DC57F9" w14:textId="77777777" w:rsidTr="368E6BAA">
        <w:trPr>
          <w:trHeight w:val="144"/>
        </w:trPr>
        <w:tc>
          <w:tcPr>
            <w:tcW w:w="490" w:type="dxa"/>
            <w:vMerge/>
          </w:tcPr>
          <w:p w14:paraId="39DCC763" w14:textId="77777777" w:rsidR="009912BF" w:rsidRDefault="009912BF" w:rsidP="009912BF">
            <w:pPr>
              <w:jc w:val="center"/>
            </w:pPr>
          </w:p>
        </w:tc>
        <w:tc>
          <w:tcPr>
            <w:tcW w:w="2115" w:type="dxa"/>
          </w:tcPr>
          <w:p w14:paraId="65D9E9DE" w14:textId="17491E53" w:rsidR="009912BF" w:rsidRPr="00B121F0" w:rsidRDefault="003B3A05" w:rsidP="009912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Policies, standards, patterns, </w:t>
            </w:r>
            <w:r w:rsidR="0068315A">
              <w:rPr>
                <w:sz w:val="20"/>
                <w:szCs w:val="20"/>
              </w:rPr>
              <w:t>new</w:t>
            </w:r>
            <w:r w:rsidR="006A7D87">
              <w:rPr>
                <w:sz w:val="20"/>
                <w:szCs w:val="20"/>
              </w:rPr>
              <w:t xml:space="preserve"> processes, </w:t>
            </w:r>
            <w:r w:rsidR="0081441F">
              <w:rPr>
                <w:sz w:val="20"/>
                <w:szCs w:val="20"/>
              </w:rPr>
              <w:t>etc.</w:t>
            </w:r>
          </w:p>
        </w:tc>
        <w:tc>
          <w:tcPr>
            <w:tcW w:w="1890" w:type="dxa"/>
            <w:shd w:val="clear" w:color="auto" w:fill="FFFFFF" w:themeFill="background1"/>
          </w:tcPr>
          <w:p w14:paraId="73EDDFBC" w14:textId="68437472" w:rsidR="009912BF" w:rsidRPr="00B121F0" w:rsidRDefault="009912BF" w:rsidP="009912BF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</w:tcPr>
          <w:p w14:paraId="51C0B493" w14:textId="2E64636B" w:rsidR="009912BF" w:rsidRPr="006A7D87" w:rsidRDefault="009912BF" w:rsidP="006A7D87">
            <w:pPr>
              <w:tabs>
                <w:tab w:val="left" w:pos="765"/>
                <w:tab w:val="center" w:pos="3345"/>
              </w:tabs>
              <w:rPr>
                <w:sz w:val="20"/>
                <w:szCs w:val="20"/>
              </w:rPr>
            </w:pPr>
          </w:p>
        </w:tc>
      </w:tr>
      <w:tr w:rsidR="009912BF" w14:paraId="7511D1E9" w14:textId="77777777" w:rsidTr="368E6BAA">
        <w:trPr>
          <w:trHeight w:val="144"/>
        </w:trPr>
        <w:tc>
          <w:tcPr>
            <w:tcW w:w="490" w:type="dxa"/>
            <w:vMerge/>
          </w:tcPr>
          <w:p w14:paraId="6827CCDD" w14:textId="77777777" w:rsidR="009912BF" w:rsidRDefault="009912BF" w:rsidP="009912BF">
            <w:pPr>
              <w:jc w:val="center"/>
            </w:pPr>
          </w:p>
        </w:tc>
        <w:tc>
          <w:tcPr>
            <w:tcW w:w="2115" w:type="dxa"/>
          </w:tcPr>
          <w:p w14:paraId="59EB1938" w14:textId="1AC30883" w:rsidR="009912BF" w:rsidRPr="00B121F0" w:rsidRDefault="009912BF" w:rsidP="009912B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2B335881" w14:textId="48743846" w:rsidR="009912BF" w:rsidRPr="00B121F0" w:rsidRDefault="009912BF" w:rsidP="009912BF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</w:tcPr>
          <w:p w14:paraId="3622EE04" w14:textId="616463A0" w:rsidR="009912BF" w:rsidRPr="006A7D87" w:rsidRDefault="009912BF" w:rsidP="368E6BAA">
            <w:pPr>
              <w:tabs>
                <w:tab w:val="left" w:pos="765"/>
                <w:tab w:val="center" w:pos="3345"/>
              </w:tabs>
              <w:rPr>
                <w:rFonts w:eastAsiaTheme="minorEastAsia"/>
                <w:sz w:val="20"/>
                <w:szCs w:val="20"/>
              </w:rPr>
            </w:pPr>
          </w:p>
        </w:tc>
      </w:tr>
      <w:tr w:rsidR="009912BF" w14:paraId="4DACF1B4" w14:textId="77777777" w:rsidTr="368E6BAA">
        <w:trPr>
          <w:trHeight w:val="720"/>
        </w:trPr>
        <w:tc>
          <w:tcPr>
            <w:tcW w:w="490" w:type="dxa"/>
            <w:vMerge/>
          </w:tcPr>
          <w:p w14:paraId="47AEDC44" w14:textId="77777777" w:rsidR="009912BF" w:rsidRDefault="009912BF" w:rsidP="009912BF">
            <w:pPr>
              <w:jc w:val="center"/>
            </w:pPr>
          </w:p>
        </w:tc>
        <w:tc>
          <w:tcPr>
            <w:tcW w:w="2115" w:type="dxa"/>
          </w:tcPr>
          <w:p w14:paraId="1A450A07" w14:textId="2272FBB4" w:rsidR="009912BF" w:rsidRPr="00B121F0" w:rsidRDefault="009912BF" w:rsidP="009912B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</w:tcPr>
          <w:p w14:paraId="659E628B" w14:textId="495830A6" w:rsidR="009912BF" w:rsidRPr="00B121F0" w:rsidRDefault="009912BF" w:rsidP="009912BF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</w:tcPr>
          <w:p w14:paraId="169ADA14" w14:textId="21A594A0" w:rsidR="009912BF" w:rsidRPr="006A7D87" w:rsidRDefault="009912BF" w:rsidP="006A7D87">
            <w:pPr>
              <w:tabs>
                <w:tab w:val="left" w:pos="765"/>
                <w:tab w:val="center" w:pos="3345"/>
              </w:tabs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106A9C92" w14:textId="77777777" w:rsidR="00A4227E" w:rsidRDefault="00A4227E" w:rsidP="00DA1752">
      <w:pPr>
        <w:spacing w:after="0"/>
      </w:pPr>
    </w:p>
    <w:tbl>
      <w:tblPr>
        <w:tblStyle w:val="TableGrid"/>
        <w:tblW w:w="11515" w:type="dxa"/>
        <w:tblLook w:val="04A0" w:firstRow="1" w:lastRow="0" w:firstColumn="1" w:lastColumn="0" w:noHBand="0" w:noVBand="1"/>
      </w:tblPr>
      <w:tblGrid>
        <w:gridCol w:w="490"/>
        <w:gridCol w:w="2115"/>
        <w:gridCol w:w="1890"/>
        <w:gridCol w:w="7020"/>
      </w:tblGrid>
      <w:tr w:rsidR="00DA1752" w:rsidRPr="00EA3CD8" w14:paraId="75255DB2" w14:textId="77777777" w:rsidTr="5DA17105">
        <w:trPr>
          <w:cantSplit/>
          <w:trHeight w:val="432"/>
        </w:trPr>
        <w:tc>
          <w:tcPr>
            <w:tcW w:w="490" w:type="dxa"/>
            <w:vMerge w:val="restart"/>
            <w:shd w:val="clear" w:color="auto" w:fill="0E293C" w:themeFill="background2"/>
            <w:textDirection w:val="btLr"/>
          </w:tcPr>
          <w:p w14:paraId="54C60C92" w14:textId="77777777" w:rsidR="004349F4" w:rsidRPr="00CF2993" w:rsidRDefault="004349F4" w:rsidP="00CE1BE9">
            <w:pPr>
              <w:ind w:left="113" w:right="113"/>
              <w:jc w:val="center"/>
              <w:rPr>
                <w:rFonts w:ascii="Gotham Bold" w:hAnsi="Gotham Bold"/>
                <w:color w:val="FFFFFF" w:themeColor="background1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MAJOR EFFORTS</w:t>
            </w:r>
          </w:p>
        </w:tc>
        <w:tc>
          <w:tcPr>
            <w:tcW w:w="2115" w:type="dxa"/>
            <w:shd w:val="clear" w:color="auto" w:fill="0E293C" w:themeFill="background2"/>
            <w:vAlign w:val="center"/>
          </w:tcPr>
          <w:p w14:paraId="4CDD19BA" w14:textId="77777777" w:rsidR="004349F4" w:rsidRPr="00B121F0" w:rsidRDefault="004349F4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OPS/MISC</w:t>
            </w:r>
          </w:p>
        </w:tc>
        <w:tc>
          <w:tcPr>
            <w:tcW w:w="1890" w:type="dxa"/>
            <w:shd w:val="clear" w:color="auto" w:fill="0E293C" w:themeFill="background2"/>
            <w:vAlign w:val="center"/>
          </w:tcPr>
          <w:p w14:paraId="5930C27F" w14:textId="77777777" w:rsidR="004349F4" w:rsidRPr="00B121F0" w:rsidRDefault="004349F4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RESOURCES</w:t>
            </w:r>
          </w:p>
        </w:tc>
        <w:tc>
          <w:tcPr>
            <w:tcW w:w="7020" w:type="dxa"/>
            <w:shd w:val="clear" w:color="auto" w:fill="0E293C" w:themeFill="background2"/>
            <w:vAlign w:val="center"/>
          </w:tcPr>
          <w:p w14:paraId="3EA25861" w14:textId="77777777" w:rsidR="004349F4" w:rsidRPr="00B121F0" w:rsidRDefault="004349F4" w:rsidP="00CE1BE9">
            <w:pPr>
              <w:rPr>
                <w:rFonts w:ascii="Gotham Bold" w:hAnsi="Gotham Bold"/>
                <w:color w:val="FFFFFF" w:themeColor="background1"/>
                <w:sz w:val="18"/>
                <w:szCs w:val="18"/>
              </w:rPr>
            </w:pPr>
            <w:r w:rsidRPr="00B121F0">
              <w:rPr>
                <w:rFonts w:ascii="Gotham Bold" w:hAnsi="Gotham Bold"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4349F4" w14:paraId="24B36C73" w14:textId="77777777" w:rsidTr="5DA17105">
        <w:trPr>
          <w:trHeight w:val="576"/>
        </w:trPr>
        <w:tc>
          <w:tcPr>
            <w:tcW w:w="490" w:type="dxa"/>
            <w:vMerge/>
          </w:tcPr>
          <w:p w14:paraId="35887B69" w14:textId="77777777" w:rsidR="004349F4" w:rsidRDefault="004349F4" w:rsidP="00CE1BE9">
            <w:pPr>
              <w:jc w:val="center"/>
            </w:pPr>
          </w:p>
        </w:tc>
        <w:tc>
          <w:tcPr>
            <w:tcW w:w="2115" w:type="dxa"/>
            <w:vAlign w:val="center"/>
          </w:tcPr>
          <w:p w14:paraId="4FF34DD3" w14:textId="7AFF77E4" w:rsidR="004349F4" w:rsidRPr="00B121F0" w:rsidRDefault="00A16020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ISAR</w:t>
            </w:r>
            <w:r w:rsidR="00A8317F">
              <w:rPr>
                <w:sz w:val="20"/>
                <w:szCs w:val="20"/>
              </w:rPr>
              <w:t>s</w:t>
            </w:r>
          </w:p>
        </w:tc>
        <w:tc>
          <w:tcPr>
            <w:tcW w:w="1890" w:type="dxa"/>
            <w:vAlign w:val="center"/>
          </w:tcPr>
          <w:p w14:paraId="43FD79F5" w14:textId="634EDFB8" w:rsidR="004349F4" w:rsidRPr="00B121F0" w:rsidRDefault="004349F4" w:rsidP="003C7D0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20" w:type="dxa"/>
            <w:vAlign w:val="center"/>
          </w:tcPr>
          <w:p w14:paraId="37B2683A" w14:textId="77777777" w:rsidR="0072740F" w:rsidRPr="004616E0" w:rsidRDefault="0072740F" w:rsidP="0072740F">
            <w:pPr>
              <w:pStyle w:val="ListParagraph"/>
              <w:tabs>
                <w:tab w:val="left" w:pos="765"/>
                <w:tab w:val="center" w:pos="3345"/>
              </w:tabs>
              <w:ind w:left="864"/>
              <w:rPr>
                <w:rFonts w:eastAsiaTheme="minorEastAsia"/>
                <w:sz w:val="20"/>
                <w:szCs w:val="20"/>
              </w:rPr>
            </w:pPr>
          </w:p>
          <w:p w14:paraId="6E3C91D4" w14:textId="74A24B40" w:rsidR="008B250A" w:rsidRPr="006A7D87" w:rsidRDefault="008B250A" w:rsidP="006A7D87">
            <w:pPr>
              <w:tabs>
                <w:tab w:val="left" w:pos="765"/>
                <w:tab w:val="center" w:pos="3345"/>
              </w:tabs>
              <w:ind w:left="144"/>
              <w:rPr>
                <w:rFonts w:eastAsiaTheme="minorEastAsia"/>
                <w:sz w:val="20"/>
                <w:szCs w:val="20"/>
              </w:rPr>
            </w:pPr>
          </w:p>
        </w:tc>
      </w:tr>
      <w:tr w:rsidR="00DA1752" w14:paraId="3FED61CA" w14:textId="77777777" w:rsidTr="5DA17105">
        <w:trPr>
          <w:trHeight w:val="576"/>
        </w:trPr>
        <w:tc>
          <w:tcPr>
            <w:tcW w:w="490" w:type="dxa"/>
            <w:vMerge/>
          </w:tcPr>
          <w:p w14:paraId="12544A20" w14:textId="77777777" w:rsidR="004349F4" w:rsidRDefault="004349F4" w:rsidP="00CE1BE9">
            <w:pPr>
              <w:jc w:val="center"/>
            </w:pPr>
          </w:p>
        </w:tc>
        <w:tc>
          <w:tcPr>
            <w:tcW w:w="2115" w:type="dxa"/>
            <w:vAlign w:val="center"/>
          </w:tcPr>
          <w:p w14:paraId="46AC7901" w14:textId="5F3A6A2D" w:rsidR="004349F4" w:rsidRPr="00B121F0" w:rsidRDefault="00147526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M&amp;A </w:t>
            </w:r>
            <w:r w:rsidR="00C11424">
              <w:rPr>
                <w:sz w:val="20"/>
                <w:szCs w:val="20"/>
              </w:rPr>
              <w:t>activities</w:t>
            </w:r>
          </w:p>
        </w:tc>
        <w:tc>
          <w:tcPr>
            <w:tcW w:w="1890" w:type="dxa"/>
            <w:vAlign w:val="center"/>
          </w:tcPr>
          <w:p w14:paraId="61AAEADC" w14:textId="46F78F22" w:rsidR="004349F4" w:rsidRPr="00B121F0" w:rsidRDefault="004349F4" w:rsidP="00CE1BE9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  <w:vAlign w:val="center"/>
          </w:tcPr>
          <w:p w14:paraId="7500EF68" w14:textId="338EE78E" w:rsidR="001C65A0" w:rsidRPr="006A7D87" w:rsidRDefault="001C65A0" w:rsidP="006A7D87">
            <w:pPr>
              <w:ind w:left="166"/>
              <w:rPr>
                <w:sz w:val="20"/>
                <w:szCs w:val="20"/>
              </w:rPr>
            </w:pPr>
          </w:p>
        </w:tc>
      </w:tr>
      <w:tr w:rsidR="004349F4" w14:paraId="1CCEF6A8" w14:textId="77777777" w:rsidTr="5DA17105">
        <w:trPr>
          <w:trHeight w:val="576"/>
        </w:trPr>
        <w:tc>
          <w:tcPr>
            <w:tcW w:w="490" w:type="dxa"/>
            <w:vMerge/>
          </w:tcPr>
          <w:p w14:paraId="10CD69B6" w14:textId="77777777" w:rsidR="004349F4" w:rsidRDefault="004349F4" w:rsidP="00CE1BE9">
            <w:pPr>
              <w:jc w:val="center"/>
            </w:pPr>
          </w:p>
        </w:tc>
        <w:tc>
          <w:tcPr>
            <w:tcW w:w="2115" w:type="dxa"/>
            <w:vAlign w:val="center"/>
          </w:tcPr>
          <w:p w14:paraId="335D311A" w14:textId="71FBFBA4" w:rsidR="004349F4" w:rsidRPr="00B121F0" w:rsidRDefault="006D5F81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New </w:t>
            </w:r>
            <w:r w:rsidR="00A81872">
              <w:rPr>
                <w:sz w:val="20"/>
                <w:szCs w:val="20"/>
              </w:rPr>
              <w:t>articles, etc.</w:t>
            </w:r>
          </w:p>
        </w:tc>
        <w:tc>
          <w:tcPr>
            <w:tcW w:w="1890" w:type="dxa"/>
            <w:vAlign w:val="center"/>
          </w:tcPr>
          <w:p w14:paraId="19317EF3" w14:textId="77777777" w:rsidR="004349F4" w:rsidRPr="00B121F0" w:rsidRDefault="004349F4" w:rsidP="00CE1BE9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  <w:vAlign w:val="center"/>
          </w:tcPr>
          <w:p w14:paraId="1ADFF537" w14:textId="518CCD77" w:rsidR="004349F4" w:rsidRPr="00B121F0" w:rsidRDefault="004349F4" w:rsidP="00CE1BE9">
            <w:pPr>
              <w:tabs>
                <w:tab w:val="left" w:pos="765"/>
                <w:tab w:val="center" w:pos="3345"/>
              </w:tabs>
              <w:rPr>
                <w:rFonts w:eastAsiaTheme="minorEastAsia"/>
                <w:sz w:val="20"/>
                <w:szCs w:val="20"/>
              </w:rPr>
            </w:pPr>
          </w:p>
        </w:tc>
      </w:tr>
      <w:tr w:rsidR="00452135" w14:paraId="0E8F6C3C" w14:textId="77777777" w:rsidTr="5DA17105">
        <w:trPr>
          <w:trHeight w:val="576"/>
        </w:trPr>
        <w:tc>
          <w:tcPr>
            <w:tcW w:w="490" w:type="dxa"/>
            <w:shd w:val="clear" w:color="auto" w:fill="0E293C" w:themeFill="background2"/>
          </w:tcPr>
          <w:p w14:paraId="1DF28ADA" w14:textId="77777777" w:rsidR="00452135" w:rsidRDefault="00452135" w:rsidP="00CE1BE9">
            <w:pPr>
              <w:jc w:val="center"/>
            </w:pPr>
          </w:p>
        </w:tc>
        <w:tc>
          <w:tcPr>
            <w:tcW w:w="2115" w:type="dxa"/>
            <w:vAlign w:val="center"/>
          </w:tcPr>
          <w:p w14:paraId="7CC58B88" w14:textId="7A993DB1" w:rsidR="00452135" w:rsidRDefault="00452135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Penetration Testing</w:t>
            </w:r>
          </w:p>
        </w:tc>
        <w:tc>
          <w:tcPr>
            <w:tcW w:w="1890" w:type="dxa"/>
            <w:vAlign w:val="center"/>
          </w:tcPr>
          <w:p w14:paraId="4186E567" w14:textId="502EBA62" w:rsidR="00452135" w:rsidRPr="00B121F0" w:rsidRDefault="00452135" w:rsidP="00CE1BE9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  <w:vAlign w:val="center"/>
          </w:tcPr>
          <w:p w14:paraId="6F1B8A24" w14:textId="0C55F07B" w:rsidR="00452135" w:rsidRPr="00B121F0" w:rsidRDefault="00452135" w:rsidP="00CE1BE9">
            <w:pPr>
              <w:tabs>
                <w:tab w:val="left" w:pos="765"/>
                <w:tab w:val="center" w:pos="3345"/>
              </w:tabs>
              <w:rPr>
                <w:rFonts w:eastAsiaTheme="minorEastAsia"/>
                <w:sz w:val="20"/>
                <w:szCs w:val="20"/>
              </w:rPr>
            </w:pPr>
          </w:p>
        </w:tc>
      </w:tr>
      <w:tr w:rsidR="00452135" w14:paraId="6841E871" w14:textId="77777777" w:rsidTr="5DA17105">
        <w:trPr>
          <w:trHeight w:val="576"/>
        </w:trPr>
        <w:tc>
          <w:tcPr>
            <w:tcW w:w="490" w:type="dxa"/>
            <w:shd w:val="clear" w:color="auto" w:fill="0E293C" w:themeFill="background2"/>
          </w:tcPr>
          <w:p w14:paraId="00103BA7" w14:textId="77777777" w:rsidR="00452135" w:rsidRDefault="00452135" w:rsidP="00CE1BE9">
            <w:pPr>
              <w:jc w:val="center"/>
            </w:pPr>
          </w:p>
        </w:tc>
        <w:tc>
          <w:tcPr>
            <w:tcW w:w="2115" w:type="dxa"/>
            <w:vAlign w:val="center"/>
          </w:tcPr>
          <w:p w14:paraId="09CD318A" w14:textId="0C6AB041" w:rsidR="00452135" w:rsidRDefault="00452135" w:rsidP="00CE1B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AppSec</w:t>
            </w:r>
            <w:r w:rsidR="00A97E13"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1890" w:type="dxa"/>
            <w:vAlign w:val="center"/>
          </w:tcPr>
          <w:p w14:paraId="1FF233A2" w14:textId="2BB13092" w:rsidR="00452135" w:rsidRPr="00B121F0" w:rsidRDefault="00452135" w:rsidP="00CE1BE9">
            <w:pPr>
              <w:rPr>
                <w:sz w:val="20"/>
                <w:szCs w:val="20"/>
              </w:rPr>
            </w:pPr>
          </w:p>
        </w:tc>
        <w:tc>
          <w:tcPr>
            <w:tcW w:w="7020" w:type="dxa"/>
            <w:vAlign w:val="center"/>
          </w:tcPr>
          <w:p w14:paraId="29B38D56" w14:textId="387DE108" w:rsidR="009B531F" w:rsidRPr="00B121F0" w:rsidRDefault="009B531F" w:rsidP="00CE1BE9">
            <w:pPr>
              <w:tabs>
                <w:tab w:val="left" w:pos="765"/>
                <w:tab w:val="center" w:pos="3345"/>
              </w:tabs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2366D88C" w14:textId="77777777" w:rsidR="004349F4" w:rsidRPr="004349F4" w:rsidRDefault="004349F4" w:rsidP="004349F4">
      <w:pPr>
        <w:spacing w:after="0"/>
        <w:rPr>
          <w:sz w:val="10"/>
          <w:szCs w:val="10"/>
        </w:rPr>
      </w:pPr>
    </w:p>
    <w:sectPr w:rsidR="004349F4" w:rsidRPr="004349F4" w:rsidSect="006B741B">
      <w:headerReference w:type="default" r:id="rId11"/>
      <w:footerReference w:type="default" r:id="rId12"/>
      <w:pgSz w:w="12240" w:h="15840"/>
      <w:pgMar w:top="360" w:right="360" w:bottom="360" w:left="36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86F0" w14:textId="77777777" w:rsidR="006C7765" w:rsidRDefault="006C7765" w:rsidP="004E433B">
      <w:pPr>
        <w:spacing w:after="0" w:line="240" w:lineRule="auto"/>
      </w:pPr>
      <w:r>
        <w:separator/>
      </w:r>
    </w:p>
  </w:endnote>
  <w:endnote w:type="continuationSeparator" w:id="0">
    <w:p w14:paraId="64A6226F" w14:textId="77777777" w:rsidR="006C7765" w:rsidRDefault="006C7765" w:rsidP="004E4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old"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otham Black">
    <w:altName w:val="Times New Roman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7F9A" w14:textId="6D431E61" w:rsidR="006B741B" w:rsidRPr="006B741B" w:rsidRDefault="006B741B">
    <w:pPr>
      <w:pStyle w:val="Footer"/>
      <w:rPr>
        <w:sz w:val="20"/>
        <w:szCs w:val="20"/>
      </w:rPr>
    </w:pPr>
    <w:r w:rsidRPr="006B741B">
      <w:rPr>
        <w:sz w:val="20"/>
        <w:szCs w:val="20"/>
      </w:rPr>
      <w:t>Hub International Limited</w:t>
    </w:r>
    <w:r w:rsidRPr="006B741B">
      <w:rPr>
        <w:sz w:val="20"/>
        <w:szCs w:val="20"/>
      </w:rPr>
      <w:ptab w:relativeTo="margin" w:alignment="center" w:leader="none"/>
    </w:r>
    <w:r w:rsidRPr="006B741B">
      <w:rPr>
        <w:b/>
        <w:bCs/>
        <w:sz w:val="20"/>
        <w:szCs w:val="20"/>
      </w:rPr>
      <w:t>Highly Sensitive and Confidential</w:t>
    </w:r>
    <w:r w:rsidRPr="006B741B">
      <w:rPr>
        <w:sz w:val="20"/>
        <w:szCs w:val="20"/>
      </w:rPr>
      <w:tab/>
    </w:r>
    <w:r w:rsidRPr="006B741B">
      <w:rPr>
        <w:sz w:val="20"/>
        <w:szCs w:val="20"/>
      </w:rPr>
      <w:ptab w:relativeTo="margin" w:alignment="right" w:leader="none"/>
    </w:r>
    <w:r w:rsidRPr="006B741B">
      <w:rPr>
        <w:sz w:val="20"/>
        <w:szCs w:val="20"/>
      </w:rPr>
      <w:fldChar w:fldCharType="begin"/>
    </w:r>
    <w:r w:rsidRPr="006B741B">
      <w:rPr>
        <w:sz w:val="20"/>
        <w:szCs w:val="20"/>
      </w:rPr>
      <w:instrText xml:space="preserve"> PAGE  \* Arabic  \* MERGEFORMAT </w:instrText>
    </w:r>
    <w:r w:rsidRPr="006B741B">
      <w:rPr>
        <w:sz w:val="20"/>
        <w:szCs w:val="20"/>
      </w:rPr>
      <w:fldChar w:fldCharType="separate"/>
    </w:r>
    <w:r w:rsidRPr="006B741B">
      <w:rPr>
        <w:noProof/>
        <w:sz w:val="20"/>
        <w:szCs w:val="20"/>
      </w:rPr>
      <w:t>1</w:t>
    </w:r>
    <w:r w:rsidRPr="006B741B">
      <w:rPr>
        <w:sz w:val="20"/>
        <w:szCs w:val="20"/>
      </w:rPr>
      <w:fldChar w:fldCharType="end"/>
    </w:r>
    <w:r w:rsidRPr="006B741B">
      <w:rPr>
        <w:sz w:val="20"/>
        <w:szCs w:val="20"/>
      </w:rPr>
      <w:t xml:space="preserve"> </w:t>
    </w:r>
    <w:r w:rsidR="00466C03">
      <w:rPr>
        <w:sz w:val="20"/>
        <w:szCs w:val="20"/>
      </w:rPr>
      <w:t>/</w:t>
    </w:r>
    <w:r w:rsidRPr="006B741B">
      <w:rPr>
        <w:sz w:val="20"/>
        <w:szCs w:val="20"/>
      </w:rPr>
      <w:t xml:space="preserve"> </w:t>
    </w:r>
    <w:r w:rsidRPr="006B741B">
      <w:rPr>
        <w:sz w:val="20"/>
        <w:szCs w:val="20"/>
      </w:rPr>
      <w:fldChar w:fldCharType="begin"/>
    </w:r>
    <w:r w:rsidRPr="006B741B">
      <w:rPr>
        <w:sz w:val="20"/>
        <w:szCs w:val="20"/>
      </w:rPr>
      <w:instrText xml:space="preserve"> NUMPAGES  \* Arabic  \* MERGEFORMAT </w:instrText>
    </w:r>
    <w:r w:rsidRPr="006B741B">
      <w:rPr>
        <w:sz w:val="20"/>
        <w:szCs w:val="20"/>
      </w:rPr>
      <w:fldChar w:fldCharType="separate"/>
    </w:r>
    <w:r w:rsidRPr="006B741B">
      <w:rPr>
        <w:noProof/>
        <w:sz w:val="20"/>
        <w:szCs w:val="20"/>
      </w:rPr>
      <w:t>2</w:t>
    </w:r>
    <w:r w:rsidRPr="006B741B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A4E41" w14:textId="77777777" w:rsidR="006C7765" w:rsidRDefault="006C7765" w:rsidP="004E433B">
      <w:pPr>
        <w:spacing w:after="0" w:line="240" w:lineRule="auto"/>
      </w:pPr>
      <w:r>
        <w:separator/>
      </w:r>
    </w:p>
  </w:footnote>
  <w:footnote w:type="continuationSeparator" w:id="0">
    <w:p w14:paraId="24271C13" w14:textId="77777777" w:rsidR="006C7765" w:rsidRDefault="006C7765" w:rsidP="004E4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D952" w14:textId="514A3204" w:rsidR="004E433B" w:rsidRDefault="004E433B">
    <w:pPr>
      <w:pStyle w:val="Header"/>
    </w:pPr>
    <w:r w:rsidRPr="001C0D23">
      <w:rPr>
        <w:rFonts w:ascii="Gotham Black" w:hAnsi="Gotham Black"/>
        <w:b/>
        <w:bCs/>
        <w:noProof/>
        <w:color w:val="FFFFFF" w:themeColor="background1"/>
        <w:sz w:val="10"/>
        <w:szCs w:val="10"/>
      </w:rPr>
      <w:drawing>
        <wp:anchor distT="0" distB="0" distL="114300" distR="114300" simplePos="0" relativeHeight="251660288" behindDoc="1" locked="0" layoutInCell="1" allowOverlap="1" wp14:anchorId="4C64438E" wp14:editId="2F2FE072">
          <wp:simplePos x="0" y="0"/>
          <wp:positionH relativeFrom="column">
            <wp:posOffset>71876</wp:posOffset>
          </wp:positionH>
          <wp:positionV relativeFrom="page">
            <wp:posOffset>123814</wp:posOffset>
          </wp:positionV>
          <wp:extent cx="1120115" cy="457200"/>
          <wp:effectExtent l="0" t="0" r="0" b="0"/>
          <wp:wrapNone/>
          <wp:docPr id="1171179670" name="Picture 1171179670" descr="../HUB-DDS-Assets/Dot%20Matrix%20Pattern/Dot-Matrix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../HUB-DDS-Assets/Dot%20Matrix%20Pattern/Dot-Matrix-01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12011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17FAF4" w14:textId="58A2797C" w:rsidR="004E433B" w:rsidRDefault="004E433B">
    <w:pPr>
      <w:pStyle w:val="Header"/>
    </w:pPr>
    <w:r w:rsidRPr="001C0D23">
      <w:rPr>
        <w:noProof/>
        <w:color w:val="FFFFFF" w:themeColor="background1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C792B1" wp14:editId="58C2E39D">
              <wp:simplePos x="0" y="0"/>
              <wp:positionH relativeFrom="column">
                <wp:posOffset>-228600</wp:posOffset>
              </wp:positionH>
              <wp:positionV relativeFrom="page">
                <wp:posOffset>-2540</wp:posOffset>
              </wp:positionV>
              <wp:extent cx="7772400" cy="685800"/>
              <wp:effectExtent l="0" t="0" r="0" b="0"/>
              <wp:wrapNone/>
              <wp:docPr id="177" name="Rectangle 1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032A7F" w14:textId="380D96FC" w:rsidR="004E433B" w:rsidRPr="00137AFA" w:rsidRDefault="004E433B" w:rsidP="004E433B">
                          <w:pPr>
                            <w:pStyle w:val="Header"/>
                            <w:jc w:val="right"/>
                            <w:rPr>
                              <w:rStyle w:val="PageNumber"/>
                              <w:rFonts w:ascii="Gotham Bold" w:hAnsi="Gotham Bold"/>
                              <w:b/>
                              <w:bCs/>
                              <w:caps/>
                              <w:color w:val="FFFFFF" w:themeColor="background1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rFonts w:ascii="Gotham Bold" w:hAnsi="Gotham Bold"/>
                              <w:b/>
                              <w:bCs/>
                              <w:caps/>
                              <w:color w:val="FFFFFF" w:themeColor="background1"/>
                              <w:szCs w:val="18"/>
                            </w:rPr>
                            <w:t>weekly status</w:t>
                          </w:r>
                          <w:r w:rsidR="00170487">
                            <w:rPr>
                              <w:rStyle w:val="PageNumber"/>
                              <w:rFonts w:ascii="Gotham Bold" w:hAnsi="Gotham Bold"/>
                              <w:b/>
                              <w:bCs/>
                              <w:caps/>
                              <w:color w:val="FFFFFF" w:themeColor="background1"/>
                              <w:szCs w:val="18"/>
                            </w:rPr>
                            <w:t xml:space="preserve">: insert </w:t>
                          </w:r>
                          <w:r w:rsidR="005C34F5">
                            <w:rPr>
                              <w:rStyle w:val="PageNumber"/>
                              <w:rFonts w:ascii="Gotham Bold" w:hAnsi="Gotham Bold"/>
                              <w:b/>
                              <w:bCs/>
                              <w:caps/>
                              <w:color w:val="FFFFFF" w:themeColor="background1"/>
                              <w:szCs w:val="18"/>
                            </w:rPr>
                            <w:t>department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27432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C792B1" id="Rectangle 177" o:spid="_x0000_s1026" style="position:absolute;margin-left:-18pt;margin-top:-.2pt;width:612pt;height:5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" fillcolor="#167bd4 [3215]" stroked="f" strokeweight="1pt">
              <v:textbox inset=",,21.6pt">
                <w:txbxContent>
                  <w:p w14:paraId="5E032A7F" w14:textId="380D96FC" w:rsidR="004E433B" w:rsidRPr="00137AFA" w:rsidRDefault="004E433B" w:rsidP="004E433B">
                    <w:pPr>
                      <w:pStyle w:val="Header"/>
                      <w:jc w:val="right"/>
                      <w:rPr>
                        <w:rStyle w:val="PageNumber"/>
                        <w:rFonts w:ascii="Gotham Bold" w:hAnsi="Gotham Bold"/>
                        <w:b/>
                        <w:bCs/>
                        <w:caps/>
                        <w:color w:val="FFFFFF" w:themeColor="background1"/>
                        <w:szCs w:val="18"/>
                      </w:rPr>
                    </w:pPr>
                    <w:r>
                      <w:rPr>
                        <w:rStyle w:val="PageNumber"/>
                        <w:rFonts w:ascii="Gotham Bold" w:hAnsi="Gotham Bold"/>
                        <w:b/>
                        <w:bCs/>
                        <w:caps/>
                        <w:color w:val="FFFFFF" w:themeColor="background1"/>
                        <w:szCs w:val="18"/>
                      </w:rPr>
                      <w:t>weekly status</w:t>
                    </w:r>
                    <w:r w:rsidR="00170487">
                      <w:rPr>
                        <w:rStyle w:val="PageNumber"/>
                        <w:rFonts w:ascii="Gotham Bold" w:hAnsi="Gotham Bold"/>
                        <w:b/>
                        <w:bCs/>
                        <w:caps/>
                        <w:color w:val="FFFFFF" w:themeColor="background1"/>
                        <w:szCs w:val="18"/>
                      </w:rPr>
                      <w:t xml:space="preserve">: insert </w:t>
                    </w:r>
                    <w:r w:rsidR="005C34F5">
                      <w:rPr>
                        <w:rStyle w:val="PageNumber"/>
                        <w:rFonts w:ascii="Gotham Bold" w:hAnsi="Gotham Bold"/>
                        <w:b/>
                        <w:bCs/>
                        <w:caps/>
                        <w:color w:val="FFFFFF" w:themeColor="background1"/>
                        <w:szCs w:val="18"/>
                      </w:rPr>
                      <w:t>department</w:t>
                    </w:r>
                  </w:p>
                </w:txbxContent>
              </v:textbox>
              <w10:wrap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fsDR2r7q4i63g" int2:id="DFCqMQdy">
      <int2:state int2:value="Rejected" int2:type="LegacyProofing"/>
    </int2:textHash>
    <int2:textHash int2:hashCode="jdyO7ZK7/t6rfE" int2:id="lEGZPh0B">
      <int2:state int2:value="Rejected" int2:type="LegacyProofing"/>
    </int2:textHash>
    <int2:textHash int2:hashCode="pY4HVrXBv0DO0M" int2:id="uYtdVL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DF66"/>
    <w:multiLevelType w:val="hybridMultilevel"/>
    <w:tmpl w:val="C7C0894A"/>
    <w:lvl w:ilvl="0" w:tplc="47C83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E7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4F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2A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CA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68E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84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2A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4A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16466"/>
    <w:multiLevelType w:val="hybridMultilevel"/>
    <w:tmpl w:val="E174ABD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0EB97D56"/>
    <w:multiLevelType w:val="hybridMultilevel"/>
    <w:tmpl w:val="3356CD3C"/>
    <w:lvl w:ilvl="0" w:tplc="36720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AE9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A3A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0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00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52A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80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A0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5CC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3F22F"/>
    <w:multiLevelType w:val="hybridMultilevel"/>
    <w:tmpl w:val="777C2C08"/>
    <w:lvl w:ilvl="0" w:tplc="B7189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38A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389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40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E2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A0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0B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4D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449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F8D5C"/>
    <w:multiLevelType w:val="hybridMultilevel"/>
    <w:tmpl w:val="FFFFFFFF"/>
    <w:lvl w:ilvl="0" w:tplc="11761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703A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64A9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38F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26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4E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AD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9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321DD"/>
    <w:multiLevelType w:val="hybridMultilevel"/>
    <w:tmpl w:val="D97016A2"/>
    <w:lvl w:ilvl="0" w:tplc="B86E0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B46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E7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6C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4C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E1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C1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AE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788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869B7"/>
    <w:multiLevelType w:val="hybridMultilevel"/>
    <w:tmpl w:val="3B34AA20"/>
    <w:lvl w:ilvl="0" w:tplc="2A402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54C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2AB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22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348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63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4B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0C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EA0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7621D"/>
    <w:multiLevelType w:val="hybridMultilevel"/>
    <w:tmpl w:val="6F3CCE0C"/>
    <w:lvl w:ilvl="0" w:tplc="3D7E9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98E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49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8E3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85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42F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E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CA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08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16308"/>
    <w:multiLevelType w:val="hybridMultilevel"/>
    <w:tmpl w:val="FFFFFFFF"/>
    <w:lvl w:ilvl="0" w:tplc="2D56B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4C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8E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02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E9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7A2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AC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43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6B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F00B6"/>
    <w:multiLevelType w:val="hybridMultilevel"/>
    <w:tmpl w:val="E33E5344"/>
    <w:lvl w:ilvl="0" w:tplc="C9F2F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0C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A4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EF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AF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D6A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8B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43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0F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A87BB"/>
    <w:multiLevelType w:val="hybridMultilevel"/>
    <w:tmpl w:val="1D8CD2AA"/>
    <w:lvl w:ilvl="0" w:tplc="46CC8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26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EA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1A2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6F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D6E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62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A2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E7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431AE"/>
    <w:multiLevelType w:val="hybridMultilevel"/>
    <w:tmpl w:val="1E1A0CEA"/>
    <w:lvl w:ilvl="0" w:tplc="BD2CF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07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22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2C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05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FAE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C2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AE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03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86A2A"/>
    <w:multiLevelType w:val="hybridMultilevel"/>
    <w:tmpl w:val="19BE0DD6"/>
    <w:lvl w:ilvl="0" w:tplc="15104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EC0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C7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EB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6A4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476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21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3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F6C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E5D80"/>
    <w:multiLevelType w:val="hybridMultilevel"/>
    <w:tmpl w:val="8F9A9298"/>
    <w:lvl w:ilvl="0" w:tplc="57826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82C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4E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61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488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AE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E6B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00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724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E2778"/>
    <w:multiLevelType w:val="hybridMultilevel"/>
    <w:tmpl w:val="C70CBBF6"/>
    <w:lvl w:ilvl="0" w:tplc="4AF05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8A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E1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4F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E8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61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82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A66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82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D6A44"/>
    <w:multiLevelType w:val="hybridMultilevel"/>
    <w:tmpl w:val="E9285048"/>
    <w:lvl w:ilvl="0" w:tplc="722A5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64A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40F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88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47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186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365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02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22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B78E0"/>
    <w:multiLevelType w:val="hybridMultilevel"/>
    <w:tmpl w:val="1C566724"/>
    <w:lvl w:ilvl="0" w:tplc="53E87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C65A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6E6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A4D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7C0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78B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2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A3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9E5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043EA"/>
    <w:multiLevelType w:val="hybridMultilevel"/>
    <w:tmpl w:val="4134E938"/>
    <w:lvl w:ilvl="0" w:tplc="9CE0E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CCC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7C3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69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1C7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0E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84C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A5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A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D3DDA"/>
    <w:multiLevelType w:val="hybridMultilevel"/>
    <w:tmpl w:val="C85C05C6"/>
    <w:lvl w:ilvl="0" w:tplc="F4F4E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AB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65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62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C0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764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6A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8C1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B527E"/>
    <w:multiLevelType w:val="hybridMultilevel"/>
    <w:tmpl w:val="C26E9D6E"/>
    <w:lvl w:ilvl="0" w:tplc="2D3A8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026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207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02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42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104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04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AF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34B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329CB"/>
    <w:multiLevelType w:val="hybridMultilevel"/>
    <w:tmpl w:val="174E74C4"/>
    <w:lvl w:ilvl="0" w:tplc="E6AAB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407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32A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61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A9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8A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C4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22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ED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10A8D"/>
    <w:multiLevelType w:val="hybridMultilevel"/>
    <w:tmpl w:val="08840E6C"/>
    <w:lvl w:ilvl="0" w:tplc="C824C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E5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9C7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6D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25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AB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4D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87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4E0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35EBD0"/>
    <w:multiLevelType w:val="hybridMultilevel"/>
    <w:tmpl w:val="FC4CAF00"/>
    <w:lvl w:ilvl="0" w:tplc="006EB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F20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AA6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0D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6E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66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BE8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0EA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962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6C11E8"/>
    <w:multiLevelType w:val="hybridMultilevel"/>
    <w:tmpl w:val="C9069064"/>
    <w:lvl w:ilvl="0" w:tplc="C6FE9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215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CD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089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D29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8D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B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68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E3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E04577"/>
    <w:multiLevelType w:val="hybridMultilevel"/>
    <w:tmpl w:val="683A1A6E"/>
    <w:lvl w:ilvl="0" w:tplc="50041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6A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AB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05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A28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BC9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ED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AD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A3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6138BC"/>
    <w:multiLevelType w:val="hybridMultilevel"/>
    <w:tmpl w:val="A38CC26C"/>
    <w:lvl w:ilvl="0" w:tplc="62141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C86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C0A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087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2AB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ED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A3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CE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2E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F715F9"/>
    <w:multiLevelType w:val="hybridMultilevel"/>
    <w:tmpl w:val="356602EE"/>
    <w:lvl w:ilvl="0" w:tplc="C644A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54D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C86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D42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6E4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2A6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43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C7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6C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06BFB5"/>
    <w:multiLevelType w:val="hybridMultilevel"/>
    <w:tmpl w:val="FFFFFFFF"/>
    <w:lvl w:ilvl="0" w:tplc="7A2E9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E13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0A45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E8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C5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E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03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4F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6E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10DC8"/>
    <w:multiLevelType w:val="hybridMultilevel"/>
    <w:tmpl w:val="C832C908"/>
    <w:lvl w:ilvl="0" w:tplc="D9E0E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2A3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23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0D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25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68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E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F8E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385509">
    <w:abstractNumId w:val="22"/>
  </w:num>
  <w:num w:numId="2" w16cid:durableId="1443039966">
    <w:abstractNumId w:val="6"/>
  </w:num>
  <w:num w:numId="3" w16cid:durableId="1880433578">
    <w:abstractNumId w:val="0"/>
  </w:num>
  <w:num w:numId="4" w16cid:durableId="306669407">
    <w:abstractNumId w:val="18"/>
  </w:num>
  <w:num w:numId="5" w16cid:durableId="1629895645">
    <w:abstractNumId w:val="5"/>
  </w:num>
  <w:num w:numId="6" w16cid:durableId="638536481">
    <w:abstractNumId w:val="23"/>
  </w:num>
  <w:num w:numId="7" w16cid:durableId="299968735">
    <w:abstractNumId w:val="7"/>
  </w:num>
  <w:num w:numId="8" w16cid:durableId="860313487">
    <w:abstractNumId w:val="3"/>
  </w:num>
  <w:num w:numId="9" w16cid:durableId="979922021">
    <w:abstractNumId w:val="4"/>
  </w:num>
  <w:num w:numId="10" w16cid:durableId="454643614">
    <w:abstractNumId w:val="27"/>
  </w:num>
  <w:num w:numId="11" w16cid:durableId="1467160874">
    <w:abstractNumId w:val="8"/>
  </w:num>
  <w:num w:numId="12" w16cid:durableId="306059980">
    <w:abstractNumId w:val="10"/>
  </w:num>
  <w:num w:numId="13" w16cid:durableId="1904632576">
    <w:abstractNumId w:val="15"/>
  </w:num>
  <w:num w:numId="14" w16cid:durableId="1451119823">
    <w:abstractNumId w:val="14"/>
  </w:num>
  <w:num w:numId="15" w16cid:durableId="744185725">
    <w:abstractNumId w:val="2"/>
  </w:num>
  <w:num w:numId="16" w16cid:durableId="1166550471">
    <w:abstractNumId w:val="19"/>
  </w:num>
  <w:num w:numId="17" w16cid:durableId="1729718968">
    <w:abstractNumId w:val="24"/>
  </w:num>
  <w:num w:numId="18" w16cid:durableId="95105275">
    <w:abstractNumId w:val="11"/>
  </w:num>
  <w:num w:numId="19" w16cid:durableId="1325667933">
    <w:abstractNumId w:val="12"/>
  </w:num>
  <w:num w:numId="20" w16cid:durableId="335806558">
    <w:abstractNumId w:val="28"/>
  </w:num>
  <w:num w:numId="21" w16cid:durableId="1230386942">
    <w:abstractNumId w:val="26"/>
  </w:num>
  <w:num w:numId="22" w16cid:durableId="997459662">
    <w:abstractNumId w:val="21"/>
  </w:num>
  <w:num w:numId="23" w16cid:durableId="1051804676">
    <w:abstractNumId w:val="16"/>
  </w:num>
  <w:num w:numId="24" w16cid:durableId="1377118567">
    <w:abstractNumId w:val="17"/>
  </w:num>
  <w:num w:numId="25" w16cid:durableId="385184591">
    <w:abstractNumId w:val="20"/>
  </w:num>
  <w:num w:numId="26" w16cid:durableId="88545735">
    <w:abstractNumId w:val="9"/>
  </w:num>
  <w:num w:numId="27" w16cid:durableId="1740134323">
    <w:abstractNumId w:val="25"/>
  </w:num>
  <w:num w:numId="28" w16cid:durableId="286861190">
    <w:abstractNumId w:val="13"/>
  </w:num>
  <w:num w:numId="29" w16cid:durableId="41949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67"/>
    <w:rsid w:val="0000270D"/>
    <w:rsid w:val="00002E18"/>
    <w:rsid w:val="000045FD"/>
    <w:rsid w:val="00015C42"/>
    <w:rsid w:val="00016FE3"/>
    <w:rsid w:val="00018D99"/>
    <w:rsid w:val="00020640"/>
    <w:rsid w:val="000206D5"/>
    <w:rsid w:val="000216EF"/>
    <w:rsid w:val="000225C2"/>
    <w:rsid w:val="000250B4"/>
    <w:rsid w:val="00025758"/>
    <w:rsid w:val="00025ED6"/>
    <w:rsid w:val="00032801"/>
    <w:rsid w:val="00032B76"/>
    <w:rsid w:val="00032EFE"/>
    <w:rsid w:val="00034460"/>
    <w:rsid w:val="00034495"/>
    <w:rsid w:val="00034AE6"/>
    <w:rsid w:val="00035FDC"/>
    <w:rsid w:val="00036DAD"/>
    <w:rsid w:val="0003755F"/>
    <w:rsid w:val="00041FFB"/>
    <w:rsid w:val="00042BD2"/>
    <w:rsid w:val="00044933"/>
    <w:rsid w:val="00052810"/>
    <w:rsid w:val="00053298"/>
    <w:rsid w:val="00053E92"/>
    <w:rsid w:val="00060D4A"/>
    <w:rsid w:val="00063F94"/>
    <w:rsid w:val="00065458"/>
    <w:rsid w:val="00070B51"/>
    <w:rsid w:val="00074164"/>
    <w:rsid w:val="00075698"/>
    <w:rsid w:val="000763D6"/>
    <w:rsid w:val="0007661E"/>
    <w:rsid w:val="00076B3F"/>
    <w:rsid w:val="000809B7"/>
    <w:rsid w:val="00080F62"/>
    <w:rsid w:val="00084B66"/>
    <w:rsid w:val="00086EB7"/>
    <w:rsid w:val="00093F52"/>
    <w:rsid w:val="000945B0"/>
    <w:rsid w:val="00095A94"/>
    <w:rsid w:val="00095D09"/>
    <w:rsid w:val="00095DEC"/>
    <w:rsid w:val="000A1FB2"/>
    <w:rsid w:val="000A7580"/>
    <w:rsid w:val="000B256D"/>
    <w:rsid w:val="000B299D"/>
    <w:rsid w:val="000B6417"/>
    <w:rsid w:val="000B688A"/>
    <w:rsid w:val="000C022D"/>
    <w:rsid w:val="000C1173"/>
    <w:rsid w:val="000C1E9A"/>
    <w:rsid w:val="000C2F2C"/>
    <w:rsid w:val="000C2F41"/>
    <w:rsid w:val="000C4358"/>
    <w:rsid w:val="000D1A9A"/>
    <w:rsid w:val="000D2A12"/>
    <w:rsid w:val="000D4C57"/>
    <w:rsid w:val="000D5840"/>
    <w:rsid w:val="000E1886"/>
    <w:rsid w:val="000E3F24"/>
    <w:rsid w:val="000E769C"/>
    <w:rsid w:val="000F0697"/>
    <w:rsid w:val="000F1148"/>
    <w:rsid w:val="000F4CB1"/>
    <w:rsid w:val="000F524F"/>
    <w:rsid w:val="000F6210"/>
    <w:rsid w:val="001002E8"/>
    <w:rsid w:val="00101136"/>
    <w:rsid w:val="0010217F"/>
    <w:rsid w:val="0010239F"/>
    <w:rsid w:val="00105235"/>
    <w:rsid w:val="001130C7"/>
    <w:rsid w:val="00113E7A"/>
    <w:rsid w:val="00115276"/>
    <w:rsid w:val="00116725"/>
    <w:rsid w:val="00122AC5"/>
    <w:rsid w:val="00123CF6"/>
    <w:rsid w:val="00124CAB"/>
    <w:rsid w:val="001260D2"/>
    <w:rsid w:val="001267FC"/>
    <w:rsid w:val="00126D82"/>
    <w:rsid w:val="0012CB61"/>
    <w:rsid w:val="00130106"/>
    <w:rsid w:val="0013235F"/>
    <w:rsid w:val="001353F2"/>
    <w:rsid w:val="001367D1"/>
    <w:rsid w:val="001373BB"/>
    <w:rsid w:val="00137F21"/>
    <w:rsid w:val="0014461C"/>
    <w:rsid w:val="00146F78"/>
    <w:rsid w:val="00147526"/>
    <w:rsid w:val="0015169B"/>
    <w:rsid w:val="00154B2E"/>
    <w:rsid w:val="00160342"/>
    <w:rsid w:val="00162E60"/>
    <w:rsid w:val="00163984"/>
    <w:rsid w:val="001642D4"/>
    <w:rsid w:val="001648EA"/>
    <w:rsid w:val="00170487"/>
    <w:rsid w:val="00172767"/>
    <w:rsid w:val="00174B88"/>
    <w:rsid w:val="001764EA"/>
    <w:rsid w:val="00176837"/>
    <w:rsid w:val="00176D5E"/>
    <w:rsid w:val="001862B8"/>
    <w:rsid w:val="001876C9"/>
    <w:rsid w:val="001916D8"/>
    <w:rsid w:val="00192AD3"/>
    <w:rsid w:val="00194DC0"/>
    <w:rsid w:val="00195EC1"/>
    <w:rsid w:val="001A0323"/>
    <w:rsid w:val="001A05E7"/>
    <w:rsid w:val="001A313A"/>
    <w:rsid w:val="001A3F98"/>
    <w:rsid w:val="001A4305"/>
    <w:rsid w:val="001A737C"/>
    <w:rsid w:val="001B03F7"/>
    <w:rsid w:val="001B13F6"/>
    <w:rsid w:val="001B3CE6"/>
    <w:rsid w:val="001B40F7"/>
    <w:rsid w:val="001C06C3"/>
    <w:rsid w:val="001C1294"/>
    <w:rsid w:val="001C1ECC"/>
    <w:rsid w:val="001C65A0"/>
    <w:rsid w:val="001D0311"/>
    <w:rsid w:val="001D1F95"/>
    <w:rsid w:val="001D42C5"/>
    <w:rsid w:val="001D7BE4"/>
    <w:rsid w:val="001E06A4"/>
    <w:rsid w:val="001E0D62"/>
    <w:rsid w:val="001E4F73"/>
    <w:rsid w:val="001E521E"/>
    <w:rsid w:val="001E6A8B"/>
    <w:rsid w:val="001F498E"/>
    <w:rsid w:val="001F5669"/>
    <w:rsid w:val="001F670A"/>
    <w:rsid w:val="001F69A1"/>
    <w:rsid w:val="001F6A6C"/>
    <w:rsid w:val="001F6F4D"/>
    <w:rsid w:val="002032AD"/>
    <w:rsid w:val="00204A8D"/>
    <w:rsid w:val="0020631F"/>
    <w:rsid w:val="00210EBB"/>
    <w:rsid w:val="00215438"/>
    <w:rsid w:val="00215E7E"/>
    <w:rsid w:val="0022638B"/>
    <w:rsid w:val="00230ACE"/>
    <w:rsid w:val="00230F6A"/>
    <w:rsid w:val="00231078"/>
    <w:rsid w:val="00231A6F"/>
    <w:rsid w:val="00232545"/>
    <w:rsid w:val="00236283"/>
    <w:rsid w:val="00236A77"/>
    <w:rsid w:val="00240467"/>
    <w:rsid w:val="00243D59"/>
    <w:rsid w:val="00246DD1"/>
    <w:rsid w:val="00247E1A"/>
    <w:rsid w:val="00253817"/>
    <w:rsid w:val="00260C7C"/>
    <w:rsid w:val="00262716"/>
    <w:rsid w:val="00263DAE"/>
    <w:rsid w:val="00270511"/>
    <w:rsid w:val="002725FD"/>
    <w:rsid w:val="002749FE"/>
    <w:rsid w:val="002795FA"/>
    <w:rsid w:val="0028074D"/>
    <w:rsid w:val="002812FA"/>
    <w:rsid w:val="002814D0"/>
    <w:rsid w:val="002877DB"/>
    <w:rsid w:val="00290D1E"/>
    <w:rsid w:val="00292FE7"/>
    <w:rsid w:val="00293FB9"/>
    <w:rsid w:val="002950A7"/>
    <w:rsid w:val="002A2175"/>
    <w:rsid w:val="002A2498"/>
    <w:rsid w:val="002A32E9"/>
    <w:rsid w:val="002A3656"/>
    <w:rsid w:val="002A46C2"/>
    <w:rsid w:val="002A633B"/>
    <w:rsid w:val="002A6C6A"/>
    <w:rsid w:val="002A71B8"/>
    <w:rsid w:val="002B09A2"/>
    <w:rsid w:val="002B2DCD"/>
    <w:rsid w:val="002B5650"/>
    <w:rsid w:val="002B6F96"/>
    <w:rsid w:val="002B7356"/>
    <w:rsid w:val="002C3D64"/>
    <w:rsid w:val="002C6F12"/>
    <w:rsid w:val="002D1B76"/>
    <w:rsid w:val="002D3F77"/>
    <w:rsid w:val="002D5AD5"/>
    <w:rsid w:val="002E1190"/>
    <w:rsid w:val="002E15EC"/>
    <w:rsid w:val="002E3738"/>
    <w:rsid w:val="002F4E45"/>
    <w:rsid w:val="002F5B83"/>
    <w:rsid w:val="003010F6"/>
    <w:rsid w:val="00303DED"/>
    <w:rsid w:val="00304C7C"/>
    <w:rsid w:val="00305CC8"/>
    <w:rsid w:val="0030615F"/>
    <w:rsid w:val="003073E4"/>
    <w:rsid w:val="00312C8D"/>
    <w:rsid w:val="00316B92"/>
    <w:rsid w:val="00322A72"/>
    <w:rsid w:val="003252B7"/>
    <w:rsid w:val="00326BD1"/>
    <w:rsid w:val="0033696C"/>
    <w:rsid w:val="00337BE7"/>
    <w:rsid w:val="003406C2"/>
    <w:rsid w:val="003423E4"/>
    <w:rsid w:val="003436FC"/>
    <w:rsid w:val="00346014"/>
    <w:rsid w:val="0034FC9C"/>
    <w:rsid w:val="00352BAC"/>
    <w:rsid w:val="00353E59"/>
    <w:rsid w:val="00362A65"/>
    <w:rsid w:val="00370BD1"/>
    <w:rsid w:val="00370C7D"/>
    <w:rsid w:val="00371A7E"/>
    <w:rsid w:val="00371EE6"/>
    <w:rsid w:val="00373504"/>
    <w:rsid w:val="003768FF"/>
    <w:rsid w:val="00381EE7"/>
    <w:rsid w:val="00390844"/>
    <w:rsid w:val="00392447"/>
    <w:rsid w:val="003937DE"/>
    <w:rsid w:val="00395FA5"/>
    <w:rsid w:val="00397D5E"/>
    <w:rsid w:val="003A332C"/>
    <w:rsid w:val="003AAE7E"/>
    <w:rsid w:val="003AF862"/>
    <w:rsid w:val="003B10CC"/>
    <w:rsid w:val="003B3A05"/>
    <w:rsid w:val="003B4B04"/>
    <w:rsid w:val="003B5FFB"/>
    <w:rsid w:val="003C222E"/>
    <w:rsid w:val="003C2C18"/>
    <w:rsid w:val="003C306A"/>
    <w:rsid w:val="003C4A6C"/>
    <w:rsid w:val="003C558D"/>
    <w:rsid w:val="003C5D83"/>
    <w:rsid w:val="003C7D05"/>
    <w:rsid w:val="003D18BE"/>
    <w:rsid w:val="003E054B"/>
    <w:rsid w:val="003E0F65"/>
    <w:rsid w:val="003F203C"/>
    <w:rsid w:val="003F2047"/>
    <w:rsid w:val="003F2B09"/>
    <w:rsid w:val="003F3F4C"/>
    <w:rsid w:val="004062DF"/>
    <w:rsid w:val="0040669E"/>
    <w:rsid w:val="004075B7"/>
    <w:rsid w:val="004075CD"/>
    <w:rsid w:val="00407D0D"/>
    <w:rsid w:val="00410FFF"/>
    <w:rsid w:val="00411A22"/>
    <w:rsid w:val="00413028"/>
    <w:rsid w:val="00413106"/>
    <w:rsid w:val="004150A1"/>
    <w:rsid w:val="0042162B"/>
    <w:rsid w:val="0042288A"/>
    <w:rsid w:val="00430138"/>
    <w:rsid w:val="0043222D"/>
    <w:rsid w:val="004349F4"/>
    <w:rsid w:val="00434F46"/>
    <w:rsid w:val="004350CE"/>
    <w:rsid w:val="004371D6"/>
    <w:rsid w:val="00441C5B"/>
    <w:rsid w:val="00442057"/>
    <w:rsid w:val="00442A83"/>
    <w:rsid w:val="00442C87"/>
    <w:rsid w:val="004436C9"/>
    <w:rsid w:val="004439BF"/>
    <w:rsid w:val="00443ACC"/>
    <w:rsid w:val="00444BC2"/>
    <w:rsid w:val="004502B0"/>
    <w:rsid w:val="004502B5"/>
    <w:rsid w:val="00450980"/>
    <w:rsid w:val="00450F5B"/>
    <w:rsid w:val="00452135"/>
    <w:rsid w:val="00452FE1"/>
    <w:rsid w:val="00453BC8"/>
    <w:rsid w:val="00454463"/>
    <w:rsid w:val="004579DD"/>
    <w:rsid w:val="0046057B"/>
    <w:rsid w:val="004616E0"/>
    <w:rsid w:val="004625F3"/>
    <w:rsid w:val="00464372"/>
    <w:rsid w:val="00466AB4"/>
    <w:rsid w:val="00466C03"/>
    <w:rsid w:val="004671C8"/>
    <w:rsid w:val="004673C9"/>
    <w:rsid w:val="00471920"/>
    <w:rsid w:val="00472B57"/>
    <w:rsid w:val="00472C0D"/>
    <w:rsid w:val="004764E1"/>
    <w:rsid w:val="0047777F"/>
    <w:rsid w:val="00483B7C"/>
    <w:rsid w:val="0048753C"/>
    <w:rsid w:val="0049421A"/>
    <w:rsid w:val="004A03F0"/>
    <w:rsid w:val="004A3FDA"/>
    <w:rsid w:val="004A42EA"/>
    <w:rsid w:val="004A45B7"/>
    <w:rsid w:val="004A4A94"/>
    <w:rsid w:val="004B29F3"/>
    <w:rsid w:val="004B3190"/>
    <w:rsid w:val="004B4D7E"/>
    <w:rsid w:val="004B5955"/>
    <w:rsid w:val="004B7AE6"/>
    <w:rsid w:val="004C0121"/>
    <w:rsid w:val="004C073C"/>
    <w:rsid w:val="004C1060"/>
    <w:rsid w:val="004C110B"/>
    <w:rsid w:val="004C2D3C"/>
    <w:rsid w:val="004C7F3B"/>
    <w:rsid w:val="004D01B8"/>
    <w:rsid w:val="004D079C"/>
    <w:rsid w:val="004D178C"/>
    <w:rsid w:val="004D3054"/>
    <w:rsid w:val="004D324C"/>
    <w:rsid w:val="004D6418"/>
    <w:rsid w:val="004D6A69"/>
    <w:rsid w:val="004D6BEA"/>
    <w:rsid w:val="004E15BF"/>
    <w:rsid w:val="004E1C71"/>
    <w:rsid w:val="004E2314"/>
    <w:rsid w:val="004E2567"/>
    <w:rsid w:val="004E433B"/>
    <w:rsid w:val="004E5C8A"/>
    <w:rsid w:val="004E5F25"/>
    <w:rsid w:val="004E728A"/>
    <w:rsid w:val="004E75A1"/>
    <w:rsid w:val="004F2277"/>
    <w:rsid w:val="004F2CEC"/>
    <w:rsid w:val="004F4677"/>
    <w:rsid w:val="004F561A"/>
    <w:rsid w:val="004F63DD"/>
    <w:rsid w:val="004F648C"/>
    <w:rsid w:val="004F72C7"/>
    <w:rsid w:val="005001E9"/>
    <w:rsid w:val="00501D67"/>
    <w:rsid w:val="005053D7"/>
    <w:rsid w:val="005106B2"/>
    <w:rsid w:val="005127F8"/>
    <w:rsid w:val="005131CE"/>
    <w:rsid w:val="00513CCE"/>
    <w:rsid w:val="0051536F"/>
    <w:rsid w:val="0052143E"/>
    <w:rsid w:val="005215E5"/>
    <w:rsid w:val="00521E2F"/>
    <w:rsid w:val="00525269"/>
    <w:rsid w:val="00525EB6"/>
    <w:rsid w:val="0052AB58"/>
    <w:rsid w:val="0052F330"/>
    <w:rsid w:val="0053116E"/>
    <w:rsid w:val="005313EA"/>
    <w:rsid w:val="00531EFC"/>
    <w:rsid w:val="00532A80"/>
    <w:rsid w:val="00535227"/>
    <w:rsid w:val="00535DC8"/>
    <w:rsid w:val="0053713A"/>
    <w:rsid w:val="00537BAA"/>
    <w:rsid w:val="005400FA"/>
    <w:rsid w:val="0054078B"/>
    <w:rsid w:val="00540A7A"/>
    <w:rsid w:val="00542774"/>
    <w:rsid w:val="005428AB"/>
    <w:rsid w:val="005430BE"/>
    <w:rsid w:val="0054551C"/>
    <w:rsid w:val="005470AD"/>
    <w:rsid w:val="00547C5E"/>
    <w:rsid w:val="0055328B"/>
    <w:rsid w:val="00556FE0"/>
    <w:rsid w:val="00562FCA"/>
    <w:rsid w:val="00563410"/>
    <w:rsid w:val="00564856"/>
    <w:rsid w:val="00564BF3"/>
    <w:rsid w:val="00566519"/>
    <w:rsid w:val="00572323"/>
    <w:rsid w:val="005738C7"/>
    <w:rsid w:val="00573ADC"/>
    <w:rsid w:val="00573BD0"/>
    <w:rsid w:val="0057768F"/>
    <w:rsid w:val="005806ED"/>
    <w:rsid w:val="00581BBA"/>
    <w:rsid w:val="00583EB5"/>
    <w:rsid w:val="00583FBB"/>
    <w:rsid w:val="00586130"/>
    <w:rsid w:val="00586C95"/>
    <w:rsid w:val="00590889"/>
    <w:rsid w:val="00590B80"/>
    <w:rsid w:val="00595DF0"/>
    <w:rsid w:val="005971DC"/>
    <w:rsid w:val="0059732B"/>
    <w:rsid w:val="005A29B6"/>
    <w:rsid w:val="005A2D6F"/>
    <w:rsid w:val="005A3821"/>
    <w:rsid w:val="005A40B1"/>
    <w:rsid w:val="005B151C"/>
    <w:rsid w:val="005B3D93"/>
    <w:rsid w:val="005B3F25"/>
    <w:rsid w:val="005B6933"/>
    <w:rsid w:val="005C34F5"/>
    <w:rsid w:val="005C3DD4"/>
    <w:rsid w:val="005C5187"/>
    <w:rsid w:val="005C62C0"/>
    <w:rsid w:val="005C71B3"/>
    <w:rsid w:val="005D120D"/>
    <w:rsid w:val="005D28E2"/>
    <w:rsid w:val="005D2F59"/>
    <w:rsid w:val="005D40CF"/>
    <w:rsid w:val="005D4A98"/>
    <w:rsid w:val="005D67D3"/>
    <w:rsid w:val="005E071B"/>
    <w:rsid w:val="005E4949"/>
    <w:rsid w:val="005F0353"/>
    <w:rsid w:val="005F5D78"/>
    <w:rsid w:val="006000CC"/>
    <w:rsid w:val="00600B52"/>
    <w:rsid w:val="006023DE"/>
    <w:rsid w:val="00603A92"/>
    <w:rsid w:val="00604265"/>
    <w:rsid w:val="006077D4"/>
    <w:rsid w:val="00611F1C"/>
    <w:rsid w:val="00612CED"/>
    <w:rsid w:val="00613663"/>
    <w:rsid w:val="0061449B"/>
    <w:rsid w:val="00615BB0"/>
    <w:rsid w:val="006208EF"/>
    <w:rsid w:val="00622604"/>
    <w:rsid w:val="006226BF"/>
    <w:rsid w:val="006258CD"/>
    <w:rsid w:val="006261D1"/>
    <w:rsid w:val="00630689"/>
    <w:rsid w:val="00630E87"/>
    <w:rsid w:val="0063290B"/>
    <w:rsid w:val="006336CC"/>
    <w:rsid w:val="006337FE"/>
    <w:rsid w:val="0063450F"/>
    <w:rsid w:val="00644EEF"/>
    <w:rsid w:val="00645D01"/>
    <w:rsid w:val="00645D80"/>
    <w:rsid w:val="00646353"/>
    <w:rsid w:val="006464E9"/>
    <w:rsid w:val="00650E08"/>
    <w:rsid w:val="0065759C"/>
    <w:rsid w:val="00657756"/>
    <w:rsid w:val="00673A3E"/>
    <w:rsid w:val="00676F76"/>
    <w:rsid w:val="0067765F"/>
    <w:rsid w:val="00681C57"/>
    <w:rsid w:val="0068315A"/>
    <w:rsid w:val="0068366A"/>
    <w:rsid w:val="0068556F"/>
    <w:rsid w:val="00686517"/>
    <w:rsid w:val="00691002"/>
    <w:rsid w:val="00691F1F"/>
    <w:rsid w:val="006933A7"/>
    <w:rsid w:val="006A12FF"/>
    <w:rsid w:val="006A3C2B"/>
    <w:rsid w:val="006A437E"/>
    <w:rsid w:val="006A7D87"/>
    <w:rsid w:val="006B062B"/>
    <w:rsid w:val="006B1ACE"/>
    <w:rsid w:val="006B26C2"/>
    <w:rsid w:val="006B5C43"/>
    <w:rsid w:val="006B741B"/>
    <w:rsid w:val="006C28F6"/>
    <w:rsid w:val="006C3F65"/>
    <w:rsid w:val="006C534D"/>
    <w:rsid w:val="006C6EE1"/>
    <w:rsid w:val="006C7765"/>
    <w:rsid w:val="006C7B8B"/>
    <w:rsid w:val="006D1EC1"/>
    <w:rsid w:val="006D2968"/>
    <w:rsid w:val="006D5F81"/>
    <w:rsid w:val="006D7AE3"/>
    <w:rsid w:val="006D7F24"/>
    <w:rsid w:val="006E02EF"/>
    <w:rsid w:val="006E0595"/>
    <w:rsid w:val="006E1196"/>
    <w:rsid w:val="006E58C6"/>
    <w:rsid w:val="006EA9C1"/>
    <w:rsid w:val="006F0A7E"/>
    <w:rsid w:val="006F544F"/>
    <w:rsid w:val="006F5FEE"/>
    <w:rsid w:val="00700032"/>
    <w:rsid w:val="007000A2"/>
    <w:rsid w:val="0070264C"/>
    <w:rsid w:val="00702827"/>
    <w:rsid w:val="00714A24"/>
    <w:rsid w:val="0072541C"/>
    <w:rsid w:val="0072740F"/>
    <w:rsid w:val="00727D72"/>
    <w:rsid w:val="00730325"/>
    <w:rsid w:val="007319D4"/>
    <w:rsid w:val="00744FCB"/>
    <w:rsid w:val="00746F16"/>
    <w:rsid w:val="00751F3C"/>
    <w:rsid w:val="0075419B"/>
    <w:rsid w:val="00755CE8"/>
    <w:rsid w:val="00755F9B"/>
    <w:rsid w:val="007568B6"/>
    <w:rsid w:val="00763AA5"/>
    <w:rsid w:val="00764368"/>
    <w:rsid w:val="00765BE0"/>
    <w:rsid w:val="007676D3"/>
    <w:rsid w:val="007715D3"/>
    <w:rsid w:val="007725E7"/>
    <w:rsid w:val="00773515"/>
    <w:rsid w:val="00775CB6"/>
    <w:rsid w:val="007803E1"/>
    <w:rsid w:val="00780F5D"/>
    <w:rsid w:val="00781981"/>
    <w:rsid w:val="007822CE"/>
    <w:rsid w:val="007843B1"/>
    <w:rsid w:val="007856C7"/>
    <w:rsid w:val="00786BED"/>
    <w:rsid w:val="00793C81"/>
    <w:rsid w:val="007960A5"/>
    <w:rsid w:val="00797702"/>
    <w:rsid w:val="007A3B04"/>
    <w:rsid w:val="007A4601"/>
    <w:rsid w:val="007A66FC"/>
    <w:rsid w:val="007A7522"/>
    <w:rsid w:val="007B12E2"/>
    <w:rsid w:val="007B2784"/>
    <w:rsid w:val="007B5C60"/>
    <w:rsid w:val="007B7DC9"/>
    <w:rsid w:val="007C3527"/>
    <w:rsid w:val="007C3B65"/>
    <w:rsid w:val="007C5F46"/>
    <w:rsid w:val="007C61FB"/>
    <w:rsid w:val="007C628E"/>
    <w:rsid w:val="007D019A"/>
    <w:rsid w:val="007D0561"/>
    <w:rsid w:val="007D21B2"/>
    <w:rsid w:val="007D3908"/>
    <w:rsid w:val="007D619C"/>
    <w:rsid w:val="007D6F39"/>
    <w:rsid w:val="007D75A1"/>
    <w:rsid w:val="007E07AD"/>
    <w:rsid w:val="007E40DF"/>
    <w:rsid w:val="007E5C9B"/>
    <w:rsid w:val="007E63E4"/>
    <w:rsid w:val="007E7149"/>
    <w:rsid w:val="007F014E"/>
    <w:rsid w:val="007F3D2E"/>
    <w:rsid w:val="007F4D7C"/>
    <w:rsid w:val="007F7DD4"/>
    <w:rsid w:val="00801097"/>
    <w:rsid w:val="008013D4"/>
    <w:rsid w:val="0080183E"/>
    <w:rsid w:val="00802322"/>
    <w:rsid w:val="00802474"/>
    <w:rsid w:val="00803AD8"/>
    <w:rsid w:val="00811C39"/>
    <w:rsid w:val="008139A1"/>
    <w:rsid w:val="0081441F"/>
    <w:rsid w:val="00815579"/>
    <w:rsid w:val="0081613C"/>
    <w:rsid w:val="00817DDD"/>
    <w:rsid w:val="00821091"/>
    <w:rsid w:val="00823358"/>
    <w:rsid w:val="00823423"/>
    <w:rsid w:val="00831EB4"/>
    <w:rsid w:val="00835702"/>
    <w:rsid w:val="00839EDC"/>
    <w:rsid w:val="0084092F"/>
    <w:rsid w:val="00845411"/>
    <w:rsid w:val="008477E0"/>
    <w:rsid w:val="00855D56"/>
    <w:rsid w:val="008579F8"/>
    <w:rsid w:val="00860311"/>
    <w:rsid w:val="008626F9"/>
    <w:rsid w:val="00862783"/>
    <w:rsid w:val="008642FA"/>
    <w:rsid w:val="00864593"/>
    <w:rsid w:val="0086531E"/>
    <w:rsid w:val="00866195"/>
    <w:rsid w:val="00872797"/>
    <w:rsid w:val="00873173"/>
    <w:rsid w:val="008766F4"/>
    <w:rsid w:val="00880603"/>
    <w:rsid w:val="008817C0"/>
    <w:rsid w:val="00883B2E"/>
    <w:rsid w:val="00885FD8"/>
    <w:rsid w:val="008873EE"/>
    <w:rsid w:val="00887953"/>
    <w:rsid w:val="00887B71"/>
    <w:rsid w:val="00892482"/>
    <w:rsid w:val="00892DDC"/>
    <w:rsid w:val="00893B38"/>
    <w:rsid w:val="008A26F1"/>
    <w:rsid w:val="008A2E2C"/>
    <w:rsid w:val="008A32AE"/>
    <w:rsid w:val="008A32B3"/>
    <w:rsid w:val="008A4576"/>
    <w:rsid w:val="008A4FEB"/>
    <w:rsid w:val="008A692F"/>
    <w:rsid w:val="008A7D3C"/>
    <w:rsid w:val="008B250A"/>
    <w:rsid w:val="008B3696"/>
    <w:rsid w:val="008B3CD4"/>
    <w:rsid w:val="008B41C7"/>
    <w:rsid w:val="008C1BF8"/>
    <w:rsid w:val="008C213A"/>
    <w:rsid w:val="008C4A3B"/>
    <w:rsid w:val="008C6186"/>
    <w:rsid w:val="008C7C47"/>
    <w:rsid w:val="008D4B0F"/>
    <w:rsid w:val="008D5493"/>
    <w:rsid w:val="008E062D"/>
    <w:rsid w:val="008E2B51"/>
    <w:rsid w:val="008E3D45"/>
    <w:rsid w:val="008E443A"/>
    <w:rsid w:val="008F11D0"/>
    <w:rsid w:val="008F133F"/>
    <w:rsid w:val="008F4C4F"/>
    <w:rsid w:val="008F60C7"/>
    <w:rsid w:val="008F7DF7"/>
    <w:rsid w:val="00903D2A"/>
    <w:rsid w:val="009044F1"/>
    <w:rsid w:val="00910F36"/>
    <w:rsid w:val="009121F8"/>
    <w:rsid w:val="00913166"/>
    <w:rsid w:val="009159A2"/>
    <w:rsid w:val="00915B08"/>
    <w:rsid w:val="0091658A"/>
    <w:rsid w:val="009166A2"/>
    <w:rsid w:val="009178AF"/>
    <w:rsid w:val="009263A1"/>
    <w:rsid w:val="009264A0"/>
    <w:rsid w:val="0093287F"/>
    <w:rsid w:val="0093346F"/>
    <w:rsid w:val="00933E1D"/>
    <w:rsid w:val="00943372"/>
    <w:rsid w:val="00950EE6"/>
    <w:rsid w:val="009510ED"/>
    <w:rsid w:val="00951EED"/>
    <w:rsid w:val="00952494"/>
    <w:rsid w:val="009524CF"/>
    <w:rsid w:val="00955E46"/>
    <w:rsid w:val="009564DE"/>
    <w:rsid w:val="009611A6"/>
    <w:rsid w:val="0096554D"/>
    <w:rsid w:val="00966364"/>
    <w:rsid w:val="00966599"/>
    <w:rsid w:val="00970573"/>
    <w:rsid w:val="00970B14"/>
    <w:rsid w:val="00970C08"/>
    <w:rsid w:val="0097742E"/>
    <w:rsid w:val="009851C4"/>
    <w:rsid w:val="00987491"/>
    <w:rsid w:val="009912BF"/>
    <w:rsid w:val="00993060"/>
    <w:rsid w:val="00994113"/>
    <w:rsid w:val="00994382"/>
    <w:rsid w:val="00995100"/>
    <w:rsid w:val="009A11D9"/>
    <w:rsid w:val="009A1443"/>
    <w:rsid w:val="009A2CD3"/>
    <w:rsid w:val="009A518B"/>
    <w:rsid w:val="009A7A4C"/>
    <w:rsid w:val="009B08C8"/>
    <w:rsid w:val="009B25C2"/>
    <w:rsid w:val="009B3156"/>
    <w:rsid w:val="009B531F"/>
    <w:rsid w:val="009B5472"/>
    <w:rsid w:val="009C08C8"/>
    <w:rsid w:val="009C0E30"/>
    <w:rsid w:val="009C3D96"/>
    <w:rsid w:val="009C3E64"/>
    <w:rsid w:val="009C4CB5"/>
    <w:rsid w:val="009C69F0"/>
    <w:rsid w:val="009D02E3"/>
    <w:rsid w:val="009E0F34"/>
    <w:rsid w:val="009E2890"/>
    <w:rsid w:val="009E29C8"/>
    <w:rsid w:val="009E46FC"/>
    <w:rsid w:val="009E68E3"/>
    <w:rsid w:val="009F319F"/>
    <w:rsid w:val="009F53ED"/>
    <w:rsid w:val="009F5F03"/>
    <w:rsid w:val="009FDEE3"/>
    <w:rsid w:val="00A01126"/>
    <w:rsid w:val="00A03B7C"/>
    <w:rsid w:val="00A04A70"/>
    <w:rsid w:val="00A04B1A"/>
    <w:rsid w:val="00A0796F"/>
    <w:rsid w:val="00A1123C"/>
    <w:rsid w:val="00A16020"/>
    <w:rsid w:val="00A24642"/>
    <w:rsid w:val="00A267C3"/>
    <w:rsid w:val="00A279A7"/>
    <w:rsid w:val="00A30855"/>
    <w:rsid w:val="00A30860"/>
    <w:rsid w:val="00A30D19"/>
    <w:rsid w:val="00A31AD0"/>
    <w:rsid w:val="00A407AA"/>
    <w:rsid w:val="00A4227E"/>
    <w:rsid w:val="00A43879"/>
    <w:rsid w:val="00A45869"/>
    <w:rsid w:val="00A4651A"/>
    <w:rsid w:val="00A472F8"/>
    <w:rsid w:val="00A50465"/>
    <w:rsid w:val="00A50EB1"/>
    <w:rsid w:val="00A51141"/>
    <w:rsid w:val="00A5131B"/>
    <w:rsid w:val="00A52301"/>
    <w:rsid w:val="00A524C0"/>
    <w:rsid w:val="00A5375C"/>
    <w:rsid w:val="00A55096"/>
    <w:rsid w:val="00A56CD9"/>
    <w:rsid w:val="00A60E54"/>
    <w:rsid w:val="00A64E3E"/>
    <w:rsid w:val="00A665FA"/>
    <w:rsid w:val="00A67E4B"/>
    <w:rsid w:val="00A72C27"/>
    <w:rsid w:val="00A75480"/>
    <w:rsid w:val="00A75839"/>
    <w:rsid w:val="00A81872"/>
    <w:rsid w:val="00A81EB5"/>
    <w:rsid w:val="00A82A97"/>
    <w:rsid w:val="00A8317F"/>
    <w:rsid w:val="00A85078"/>
    <w:rsid w:val="00A86309"/>
    <w:rsid w:val="00A864CB"/>
    <w:rsid w:val="00A86DBD"/>
    <w:rsid w:val="00A8719E"/>
    <w:rsid w:val="00A90072"/>
    <w:rsid w:val="00A900B0"/>
    <w:rsid w:val="00A92C21"/>
    <w:rsid w:val="00A933E8"/>
    <w:rsid w:val="00A93804"/>
    <w:rsid w:val="00A97E13"/>
    <w:rsid w:val="00A97FB3"/>
    <w:rsid w:val="00AA1F00"/>
    <w:rsid w:val="00AA676E"/>
    <w:rsid w:val="00AA8E2F"/>
    <w:rsid w:val="00AB03B1"/>
    <w:rsid w:val="00AB1A87"/>
    <w:rsid w:val="00AB2EC6"/>
    <w:rsid w:val="00AB48F3"/>
    <w:rsid w:val="00AB4FD4"/>
    <w:rsid w:val="00AB66C1"/>
    <w:rsid w:val="00ABA607"/>
    <w:rsid w:val="00AD06F0"/>
    <w:rsid w:val="00AD2E04"/>
    <w:rsid w:val="00AD4771"/>
    <w:rsid w:val="00AD4DC5"/>
    <w:rsid w:val="00AD716E"/>
    <w:rsid w:val="00AE324C"/>
    <w:rsid w:val="00AE35DB"/>
    <w:rsid w:val="00AE527B"/>
    <w:rsid w:val="00AF05FC"/>
    <w:rsid w:val="00AF11FC"/>
    <w:rsid w:val="00AF2DDC"/>
    <w:rsid w:val="00AF6A67"/>
    <w:rsid w:val="00B00C46"/>
    <w:rsid w:val="00B00DC1"/>
    <w:rsid w:val="00B0AEC3"/>
    <w:rsid w:val="00B121F0"/>
    <w:rsid w:val="00B13DF6"/>
    <w:rsid w:val="00B15914"/>
    <w:rsid w:val="00B2375B"/>
    <w:rsid w:val="00B24AE6"/>
    <w:rsid w:val="00B2521E"/>
    <w:rsid w:val="00B33FA6"/>
    <w:rsid w:val="00B344B9"/>
    <w:rsid w:val="00B40353"/>
    <w:rsid w:val="00B41431"/>
    <w:rsid w:val="00B443A4"/>
    <w:rsid w:val="00B457E1"/>
    <w:rsid w:val="00B46824"/>
    <w:rsid w:val="00B5331A"/>
    <w:rsid w:val="00B608A5"/>
    <w:rsid w:val="00B634A2"/>
    <w:rsid w:val="00B649E7"/>
    <w:rsid w:val="00B6515F"/>
    <w:rsid w:val="00B6696F"/>
    <w:rsid w:val="00B702B5"/>
    <w:rsid w:val="00B70821"/>
    <w:rsid w:val="00B71AA2"/>
    <w:rsid w:val="00B731E8"/>
    <w:rsid w:val="00B81675"/>
    <w:rsid w:val="00B823B9"/>
    <w:rsid w:val="00B839FC"/>
    <w:rsid w:val="00B860A7"/>
    <w:rsid w:val="00B86380"/>
    <w:rsid w:val="00B875B6"/>
    <w:rsid w:val="00B91F2C"/>
    <w:rsid w:val="00B92629"/>
    <w:rsid w:val="00BA370B"/>
    <w:rsid w:val="00BA58B3"/>
    <w:rsid w:val="00BA7F88"/>
    <w:rsid w:val="00BB0102"/>
    <w:rsid w:val="00BB02D7"/>
    <w:rsid w:val="00BB4379"/>
    <w:rsid w:val="00BC1788"/>
    <w:rsid w:val="00BC4507"/>
    <w:rsid w:val="00BC5745"/>
    <w:rsid w:val="00BD1247"/>
    <w:rsid w:val="00BD18FF"/>
    <w:rsid w:val="00BD69EB"/>
    <w:rsid w:val="00BE13D4"/>
    <w:rsid w:val="00BE1AB8"/>
    <w:rsid w:val="00BF1866"/>
    <w:rsid w:val="00BF1B3D"/>
    <w:rsid w:val="00BF3FBA"/>
    <w:rsid w:val="00BF4128"/>
    <w:rsid w:val="00BF786E"/>
    <w:rsid w:val="00C025D7"/>
    <w:rsid w:val="00C04ED4"/>
    <w:rsid w:val="00C11424"/>
    <w:rsid w:val="00C11FCF"/>
    <w:rsid w:val="00C12F7A"/>
    <w:rsid w:val="00C143D6"/>
    <w:rsid w:val="00C157A5"/>
    <w:rsid w:val="00C16CB4"/>
    <w:rsid w:val="00C204E2"/>
    <w:rsid w:val="00C2096C"/>
    <w:rsid w:val="00C2145C"/>
    <w:rsid w:val="00C2157A"/>
    <w:rsid w:val="00C231D4"/>
    <w:rsid w:val="00C256ED"/>
    <w:rsid w:val="00C31A2B"/>
    <w:rsid w:val="00C32658"/>
    <w:rsid w:val="00C338A2"/>
    <w:rsid w:val="00C34D4B"/>
    <w:rsid w:val="00C36E90"/>
    <w:rsid w:val="00C50389"/>
    <w:rsid w:val="00C51118"/>
    <w:rsid w:val="00C5507E"/>
    <w:rsid w:val="00C5725B"/>
    <w:rsid w:val="00C63D7A"/>
    <w:rsid w:val="00C644D5"/>
    <w:rsid w:val="00C6478A"/>
    <w:rsid w:val="00C665AB"/>
    <w:rsid w:val="00C72D0E"/>
    <w:rsid w:val="00C73512"/>
    <w:rsid w:val="00C739A0"/>
    <w:rsid w:val="00C74047"/>
    <w:rsid w:val="00C74FC4"/>
    <w:rsid w:val="00C75A50"/>
    <w:rsid w:val="00C75B95"/>
    <w:rsid w:val="00C77196"/>
    <w:rsid w:val="00C82267"/>
    <w:rsid w:val="00C83665"/>
    <w:rsid w:val="00C83A95"/>
    <w:rsid w:val="00C8669F"/>
    <w:rsid w:val="00C869EF"/>
    <w:rsid w:val="00C86ADE"/>
    <w:rsid w:val="00C87C44"/>
    <w:rsid w:val="00C90465"/>
    <w:rsid w:val="00C92553"/>
    <w:rsid w:val="00C9338B"/>
    <w:rsid w:val="00C97B28"/>
    <w:rsid w:val="00CA07E1"/>
    <w:rsid w:val="00CAAE4B"/>
    <w:rsid w:val="00CB30D9"/>
    <w:rsid w:val="00CB6109"/>
    <w:rsid w:val="00CB77C0"/>
    <w:rsid w:val="00CC43BA"/>
    <w:rsid w:val="00CC5602"/>
    <w:rsid w:val="00CC75D2"/>
    <w:rsid w:val="00CCA924"/>
    <w:rsid w:val="00CD0F04"/>
    <w:rsid w:val="00CD6983"/>
    <w:rsid w:val="00CD7238"/>
    <w:rsid w:val="00CE068A"/>
    <w:rsid w:val="00CE0CA7"/>
    <w:rsid w:val="00CE243B"/>
    <w:rsid w:val="00CE3086"/>
    <w:rsid w:val="00CE675D"/>
    <w:rsid w:val="00CF106B"/>
    <w:rsid w:val="00CF12D2"/>
    <w:rsid w:val="00CF1841"/>
    <w:rsid w:val="00CF2993"/>
    <w:rsid w:val="00CF4D0C"/>
    <w:rsid w:val="00CF5746"/>
    <w:rsid w:val="00CF5CEF"/>
    <w:rsid w:val="00D01840"/>
    <w:rsid w:val="00D058D4"/>
    <w:rsid w:val="00D06119"/>
    <w:rsid w:val="00D14DD2"/>
    <w:rsid w:val="00D167B8"/>
    <w:rsid w:val="00D17227"/>
    <w:rsid w:val="00D17337"/>
    <w:rsid w:val="00D235FC"/>
    <w:rsid w:val="00D23DCA"/>
    <w:rsid w:val="00D304A7"/>
    <w:rsid w:val="00D34A1F"/>
    <w:rsid w:val="00D36B70"/>
    <w:rsid w:val="00D40A3A"/>
    <w:rsid w:val="00D40E80"/>
    <w:rsid w:val="00D41032"/>
    <w:rsid w:val="00D4327C"/>
    <w:rsid w:val="00D443FF"/>
    <w:rsid w:val="00D4452F"/>
    <w:rsid w:val="00D450F2"/>
    <w:rsid w:val="00D523F0"/>
    <w:rsid w:val="00D53AD4"/>
    <w:rsid w:val="00D556ED"/>
    <w:rsid w:val="00D57287"/>
    <w:rsid w:val="00D57FA8"/>
    <w:rsid w:val="00D62578"/>
    <w:rsid w:val="00D650E7"/>
    <w:rsid w:val="00D6693D"/>
    <w:rsid w:val="00D70A36"/>
    <w:rsid w:val="00D8335A"/>
    <w:rsid w:val="00D83687"/>
    <w:rsid w:val="00D8611F"/>
    <w:rsid w:val="00D9565A"/>
    <w:rsid w:val="00DA04CC"/>
    <w:rsid w:val="00DA139E"/>
    <w:rsid w:val="00DA1752"/>
    <w:rsid w:val="00DA18DA"/>
    <w:rsid w:val="00DA37E4"/>
    <w:rsid w:val="00DA40AA"/>
    <w:rsid w:val="00DA4E7A"/>
    <w:rsid w:val="00DA76A1"/>
    <w:rsid w:val="00DB1C47"/>
    <w:rsid w:val="00DB1C61"/>
    <w:rsid w:val="00DB3E56"/>
    <w:rsid w:val="00DB42DE"/>
    <w:rsid w:val="00DB4351"/>
    <w:rsid w:val="00DB442F"/>
    <w:rsid w:val="00DB517F"/>
    <w:rsid w:val="00DB7014"/>
    <w:rsid w:val="00DB75E8"/>
    <w:rsid w:val="00DB7A75"/>
    <w:rsid w:val="00DB7D0F"/>
    <w:rsid w:val="00DB7F9C"/>
    <w:rsid w:val="00DC3106"/>
    <w:rsid w:val="00DC4C3F"/>
    <w:rsid w:val="00DC5084"/>
    <w:rsid w:val="00DC65B0"/>
    <w:rsid w:val="00DC79BC"/>
    <w:rsid w:val="00DD5668"/>
    <w:rsid w:val="00DD6AA6"/>
    <w:rsid w:val="00DE0A58"/>
    <w:rsid w:val="00DE0F9C"/>
    <w:rsid w:val="00DE15A1"/>
    <w:rsid w:val="00DE3BEB"/>
    <w:rsid w:val="00DE62D0"/>
    <w:rsid w:val="00DF44FC"/>
    <w:rsid w:val="00DF4594"/>
    <w:rsid w:val="00DF5904"/>
    <w:rsid w:val="00E00E17"/>
    <w:rsid w:val="00E014A4"/>
    <w:rsid w:val="00E043B3"/>
    <w:rsid w:val="00E05B94"/>
    <w:rsid w:val="00E11BB0"/>
    <w:rsid w:val="00E120ED"/>
    <w:rsid w:val="00E13E9A"/>
    <w:rsid w:val="00E13F66"/>
    <w:rsid w:val="00E148C0"/>
    <w:rsid w:val="00E15766"/>
    <w:rsid w:val="00E16D6D"/>
    <w:rsid w:val="00E17427"/>
    <w:rsid w:val="00E21398"/>
    <w:rsid w:val="00E21CDB"/>
    <w:rsid w:val="00E22FD9"/>
    <w:rsid w:val="00E24C66"/>
    <w:rsid w:val="00E25347"/>
    <w:rsid w:val="00E274B1"/>
    <w:rsid w:val="00E36FC3"/>
    <w:rsid w:val="00E37486"/>
    <w:rsid w:val="00E406A2"/>
    <w:rsid w:val="00E408B8"/>
    <w:rsid w:val="00E40CB7"/>
    <w:rsid w:val="00E415FB"/>
    <w:rsid w:val="00E43EE7"/>
    <w:rsid w:val="00E441C2"/>
    <w:rsid w:val="00E474B7"/>
    <w:rsid w:val="00E51EF6"/>
    <w:rsid w:val="00E52998"/>
    <w:rsid w:val="00E53251"/>
    <w:rsid w:val="00E55FFF"/>
    <w:rsid w:val="00E5AC48"/>
    <w:rsid w:val="00E62710"/>
    <w:rsid w:val="00E6606C"/>
    <w:rsid w:val="00E67934"/>
    <w:rsid w:val="00E73924"/>
    <w:rsid w:val="00E7BFA3"/>
    <w:rsid w:val="00E8503B"/>
    <w:rsid w:val="00E87692"/>
    <w:rsid w:val="00E8773B"/>
    <w:rsid w:val="00E93014"/>
    <w:rsid w:val="00E93DDF"/>
    <w:rsid w:val="00EA07DB"/>
    <w:rsid w:val="00EA3CD8"/>
    <w:rsid w:val="00EA708E"/>
    <w:rsid w:val="00EB1175"/>
    <w:rsid w:val="00EB1897"/>
    <w:rsid w:val="00EB313E"/>
    <w:rsid w:val="00EB35F8"/>
    <w:rsid w:val="00EB374B"/>
    <w:rsid w:val="00EB4450"/>
    <w:rsid w:val="00EB5D67"/>
    <w:rsid w:val="00EB74A6"/>
    <w:rsid w:val="00EC1D0F"/>
    <w:rsid w:val="00EC386E"/>
    <w:rsid w:val="00EC4F31"/>
    <w:rsid w:val="00ED1CBB"/>
    <w:rsid w:val="00ED1FD3"/>
    <w:rsid w:val="00ED2AA9"/>
    <w:rsid w:val="00EE0D24"/>
    <w:rsid w:val="00EE1892"/>
    <w:rsid w:val="00EE4D4B"/>
    <w:rsid w:val="00EE7900"/>
    <w:rsid w:val="00EE7EC8"/>
    <w:rsid w:val="00EF0154"/>
    <w:rsid w:val="00EF61F6"/>
    <w:rsid w:val="00F002E1"/>
    <w:rsid w:val="00F0073C"/>
    <w:rsid w:val="00F0256B"/>
    <w:rsid w:val="00F02F19"/>
    <w:rsid w:val="00F042F9"/>
    <w:rsid w:val="00F07970"/>
    <w:rsid w:val="00F079CB"/>
    <w:rsid w:val="00F111E1"/>
    <w:rsid w:val="00F12A73"/>
    <w:rsid w:val="00F15AC6"/>
    <w:rsid w:val="00F16247"/>
    <w:rsid w:val="00F17EB4"/>
    <w:rsid w:val="00F22581"/>
    <w:rsid w:val="00F25BD1"/>
    <w:rsid w:val="00F26C19"/>
    <w:rsid w:val="00F279BD"/>
    <w:rsid w:val="00F3076C"/>
    <w:rsid w:val="00F323C0"/>
    <w:rsid w:val="00F33710"/>
    <w:rsid w:val="00F374F9"/>
    <w:rsid w:val="00F3783D"/>
    <w:rsid w:val="00F409FD"/>
    <w:rsid w:val="00F42FA8"/>
    <w:rsid w:val="00F46E1C"/>
    <w:rsid w:val="00F5024F"/>
    <w:rsid w:val="00F51941"/>
    <w:rsid w:val="00F51D55"/>
    <w:rsid w:val="00F54996"/>
    <w:rsid w:val="00F557CB"/>
    <w:rsid w:val="00F561F5"/>
    <w:rsid w:val="00F605E1"/>
    <w:rsid w:val="00F65F7F"/>
    <w:rsid w:val="00F6703C"/>
    <w:rsid w:val="00F72518"/>
    <w:rsid w:val="00F73336"/>
    <w:rsid w:val="00F73545"/>
    <w:rsid w:val="00F746B3"/>
    <w:rsid w:val="00F806A4"/>
    <w:rsid w:val="00F80EC7"/>
    <w:rsid w:val="00F836D0"/>
    <w:rsid w:val="00F8641B"/>
    <w:rsid w:val="00F87D7A"/>
    <w:rsid w:val="00F9083A"/>
    <w:rsid w:val="00F922AE"/>
    <w:rsid w:val="00F92695"/>
    <w:rsid w:val="00F93C64"/>
    <w:rsid w:val="00F941CC"/>
    <w:rsid w:val="00F94E5B"/>
    <w:rsid w:val="00F97993"/>
    <w:rsid w:val="00FA47D1"/>
    <w:rsid w:val="00FA55BD"/>
    <w:rsid w:val="00FA631A"/>
    <w:rsid w:val="00FB03EE"/>
    <w:rsid w:val="00FB447C"/>
    <w:rsid w:val="00FB7126"/>
    <w:rsid w:val="00FB7A45"/>
    <w:rsid w:val="00FB7AA7"/>
    <w:rsid w:val="00FB9A5A"/>
    <w:rsid w:val="00FC24B5"/>
    <w:rsid w:val="00FC3906"/>
    <w:rsid w:val="00FC3A50"/>
    <w:rsid w:val="00FC41E0"/>
    <w:rsid w:val="00FC526C"/>
    <w:rsid w:val="00FC63A4"/>
    <w:rsid w:val="00FD0D7D"/>
    <w:rsid w:val="00FD5858"/>
    <w:rsid w:val="00FD6088"/>
    <w:rsid w:val="00FD63AE"/>
    <w:rsid w:val="00FE415C"/>
    <w:rsid w:val="00FE5817"/>
    <w:rsid w:val="00FE5CAF"/>
    <w:rsid w:val="00FECF7C"/>
    <w:rsid w:val="00FF1320"/>
    <w:rsid w:val="00FF2C26"/>
    <w:rsid w:val="010100A4"/>
    <w:rsid w:val="010BCCE2"/>
    <w:rsid w:val="012373A1"/>
    <w:rsid w:val="0126D75D"/>
    <w:rsid w:val="012D3378"/>
    <w:rsid w:val="012FC1C4"/>
    <w:rsid w:val="01393DBD"/>
    <w:rsid w:val="013D7598"/>
    <w:rsid w:val="013FD349"/>
    <w:rsid w:val="014DF242"/>
    <w:rsid w:val="014E568D"/>
    <w:rsid w:val="015B9D58"/>
    <w:rsid w:val="0175AA6A"/>
    <w:rsid w:val="0177FAC8"/>
    <w:rsid w:val="017C4C7B"/>
    <w:rsid w:val="018355A7"/>
    <w:rsid w:val="0186507D"/>
    <w:rsid w:val="01873EDD"/>
    <w:rsid w:val="0188A362"/>
    <w:rsid w:val="01895864"/>
    <w:rsid w:val="018E0E6C"/>
    <w:rsid w:val="019097FF"/>
    <w:rsid w:val="01909A35"/>
    <w:rsid w:val="01935275"/>
    <w:rsid w:val="019B7CC8"/>
    <w:rsid w:val="019D04B8"/>
    <w:rsid w:val="01A2929D"/>
    <w:rsid w:val="01A2AAF9"/>
    <w:rsid w:val="01A44DA1"/>
    <w:rsid w:val="01A7642C"/>
    <w:rsid w:val="01AC1A9E"/>
    <w:rsid w:val="01AD7AB8"/>
    <w:rsid w:val="01B08BC0"/>
    <w:rsid w:val="01B4589B"/>
    <w:rsid w:val="01B717EF"/>
    <w:rsid w:val="01BBCFF2"/>
    <w:rsid w:val="01BCD575"/>
    <w:rsid w:val="01BE84A5"/>
    <w:rsid w:val="01C03028"/>
    <w:rsid w:val="01C19CA3"/>
    <w:rsid w:val="01C1D8B9"/>
    <w:rsid w:val="01C39880"/>
    <w:rsid w:val="01C877C3"/>
    <w:rsid w:val="01D4FDB0"/>
    <w:rsid w:val="01D549EB"/>
    <w:rsid w:val="01DEFDE9"/>
    <w:rsid w:val="01E3DEC9"/>
    <w:rsid w:val="01E64CB0"/>
    <w:rsid w:val="01EA83E9"/>
    <w:rsid w:val="01FEC780"/>
    <w:rsid w:val="0204562E"/>
    <w:rsid w:val="020AB8F6"/>
    <w:rsid w:val="020CF13E"/>
    <w:rsid w:val="0221772D"/>
    <w:rsid w:val="02252C74"/>
    <w:rsid w:val="0236E417"/>
    <w:rsid w:val="024FEA89"/>
    <w:rsid w:val="02517F7D"/>
    <w:rsid w:val="02538792"/>
    <w:rsid w:val="02557958"/>
    <w:rsid w:val="02572410"/>
    <w:rsid w:val="026310B0"/>
    <w:rsid w:val="0269AD34"/>
    <w:rsid w:val="026AAFD1"/>
    <w:rsid w:val="027F44E7"/>
    <w:rsid w:val="0283195C"/>
    <w:rsid w:val="0284AEDB"/>
    <w:rsid w:val="0292BA12"/>
    <w:rsid w:val="0299E152"/>
    <w:rsid w:val="029BAE1B"/>
    <w:rsid w:val="02A745C5"/>
    <w:rsid w:val="02ADFF2F"/>
    <w:rsid w:val="02B54D98"/>
    <w:rsid w:val="02BFAECA"/>
    <w:rsid w:val="02C07A22"/>
    <w:rsid w:val="02C313BD"/>
    <w:rsid w:val="02CE8AC7"/>
    <w:rsid w:val="02CFA894"/>
    <w:rsid w:val="02D57A13"/>
    <w:rsid w:val="02D6F33A"/>
    <w:rsid w:val="02DFB691"/>
    <w:rsid w:val="02E58A1B"/>
    <w:rsid w:val="02EB6FC5"/>
    <w:rsid w:val="02ECEC9C"/>
    <w:rsid w:val="02ED59D7"/>
    <w:rsid w:val="02F08B48"/>
    <w:rsid w:val="02F7D2BA"/>
    <w:rsid w:val="0302FD8F"/>
    <w:rsid w:val="0306C7A8"/>
    <w:rsid w:val="0316A663"/>
    <w:rsid w:val="031C4BE0"/>
    <w:rsid w:val="031EE98E"/>
    <w:rsid w:val="032769FF"/>
    <w:rsid w:val="0328116A"/>
    <w:rsid w:val="032B640C"/>
    <w:rsid w:val="032BE4FE"/>
    <w:rsid w:val="0336747C"/>
    <w:rsid w:val="03388E6E"/>
    <w:rsid w:val="033E7B5A"/>
    <w:rsid w:val="034463D6"/>
    <w:rsid w:val="03462E9C"/>
    <w:rsid w:val="03511D6B"/>
    <w:rsid w:val="03570446"/>
    <w:rsid w:val="0358C34B"/>
    <w:rsid w:val="035D382D"/>
    <w:rsid w:val="035EF1FC"/>
    <w:rsid w:val="03619AF1"/>
    <w:rsid w:val="0366E820"/>
    <w:rsid w:val="036985F7"/>
    <w:rsid w:val="0379256A"/>
    <w:rsid w:val="038935E0"/>
    <w:rsid w:val="038E6C5E"/>
    <w:rsid w:val="038FA9E8"/>
    <w:rsid w:val="039AF96C"/>
    <w:rsid w:val="039B82F4"/>
    <w:rsid w:val="03A0B53F"/>
    <w:rsid w:val="03A8C19F"/>
    <w:rsid w:val="03AA6081"/>
    <w:rsid w:val="03B02DB8"/>
    <w:rsid w:val="03B3236E"/>
    <w:rsid w:val="03C3BEA4"/>
    <w:rsid w:val="03C51302"/>
    <w:rsid w:val="03C6BF9A"/>
    <w:rsid w:val="03C774BF"/>
    <w:rsid w:val="03D4842D"/>
    <w:rsid w:val="03DA8120"/>
    <w:rsid w:val="03DF6B63"/>
    <w:rsid w:val="03DF908F"/>
    <w:rsid w:val="03DFCC69"/>
    <w:rsid w:val="03E1AC74"/>
    <w:rsid w:val="03E4E868"/>
    <w:rsid w:val="03E76732"/>
    <w:rsid w:val="03E9C75D"/>
    <w:rsid w:val="03EA36AE"/>
    <w:rsid w:val="03EC506B"/>
    <w:rsid w:val="03ED4FDE"/>
    <w:rsid w:val="03EF3386"/>
    <w:rsid w:val="03F3DA0B"/>
    <w:rsid w:val="03F45E07"/>
    <w:rsid w:val="03FB4420"/>
    <w:rsid w:val="03FF13C1"/>
    <w:rsid w:val="0404163F"/>
    <w:rsid w:val="040603DF"/>
    <w:rsid w:val="0406D7A9"/>
    <w:rsid w:val="04079B09"/>
    <w:rsid w:val="0408200B"/>
    <w:rsid w:val="040B5040"/>
    <w:rsid w:val="040C7155"/>
    <w:rsid w:val="040E4D0A"/>
    <w:rsid w:val="041A1053"/>
    <w:rsid w:val="041AE692"/>
    <w:rsid w:val="041C3BA2"/>
    <w:rsid w:val="042CCC78"/>
    <w:rsid w:val="043B14C2"/>
    <w:rsid w:val="043CE8A6"/>
    <w:rsid w:val="043FD4BD"/>
    <w:rsid w:val="0448B8B7"/>
    <w:rsid w:val="0448D199"/>
    <w:rsid w:val="044E232F"/>
    <w:rsid w:val="04550505"/>
    <w:rsid w:val="045A660C"/>
    <w:rsid w:val="045B477F"/>
    <w:rsid w:val="045D82BB"/>
    <w:rsid w:val="045DE899"/>
    <w:rsid w:val="0468FFBA"/>
    <w:rsid w:val="046CD423"/>
    <w:rsid w:val="047108AD"/>
    <w:rsid w:val="04728ABE"/>
    <w:rsid w:val="04782990"/>
    <w:rsid w:val="0488CF7B"/>
    <w:rsid w:val="048D9D6C"/>
    <w:rsid w:val="04913F7D"/>
    <w:rsid w:val="04956655"/>
    <w:rsid w:val="0496075E"/>
    <w:rsid w:val="049A5106"/>
    <w:rsid w:val="049B5FCB"/>
    <w:rsid w:val="04A67072"/>
    <w:rsid w:val="04A8F564"/>
    <w:rsid w:val="04ADD96E"/>
    <w:rsid w:val="04AEEBE2"/>
    <w:rsid w:val="04BAC4E1"/>
    <w:rsid w:val="04CCA3C9"/>
    <w:rsid w:val="04D3A4CF"/>
    <w:rsid w:val="04DDE035"/>
    <w:rsid w:val="04E2CE42"/>
    <w:rsid w:val="04F41A46"/>
    <w:rsid w:val="04F99BA9"/>
    <w:rsid w:val="0509E2A5"/>
    <w:rsid w:val="051F8A52"/>
    <w:rsid w:val="0522A67B"/>
    <w:rsid w:val="052E2F5F"/>
    <w:rsid w:val="052F087C"/>
    <w:rsid w:val="052F4D15"/>
    <w:rsid w:val="0535FA70"/>
    <w:rsid w:val="0540FD33"/>
    <w:rsid w:val="054B2A36"/>
    <w:rsid w:val="0552FD83"/>
    <w:rsid w:val="05530966"/>
    <w:rsid w:val="0558F058"/>
    <w:rsid w:val="05590F5C"/>
    <w:rsid w:val="05598D69"/>
    <w:rsid w:val="055F5FFD"/>
    <w:rsid w:val="055F820F"/>
    <w:rsid w:val="056688ED"/>
    <w:rsid w:val="0568433B"/>
    <w:rsid w:val="0568F87D"/>
    <w:rsid w:val="05728C7B"/>
    <w:rsid w:val="05760C42"/>
    <w:rsid w:val="05778E74"/>
    <w:rsid w:val="057B711C"/>
    <w:rsid w:val="0582A787"/>
    <w:rsid w:val="0584F12F"/>
    <w:rsid w:val="058F0C0F"/>
    <w:rsid w:val="05902FC1"/>
    <w:rsid w:val="05958942"/>
    <w:rsid w:val="059FCBD1"/>
    <w:rsid w:val="05A2E263"/>
    <w:rsid w:val="05A5438A"/>
    <w:rsid w:val="05A720A1"/>
    <w:rsid w:val="05A89008"/>
    <w:rsid w:val="05A9BED7"/>
    <w:rsid w:val="05AC3FBA"/>
    <w:rsid w:val="05ACB835"/>
    <w:rsid w:val="05B76349"/>
    <w:rsid w:val="05C09AD4"/>
    <w:rsid w:val="05C12877"/>
    <w:rsid w:val="05C9162E"/>
    <w:rsid w:val="05CC1036"/>
    <w:rsid w:val="05CFD9B0"/>
    <w:rsid w:val="05D1A106"/>
    <w:rsid w:val="05D72BBF"/>
    <w:rsid w:val="05D94508"/>
    <w:rsid w:val="05E9A7A1"/>
    <w:rsid w:val="05FCA4CA"/>
    <w:rsid w:val="060E6DA0"/>
    <w:rsid w:val="060EBF3F"/>
    <w:rsid w:val="06173ECA"/>
    <w:rsid w:val="0617A5A9"/>
    <w:rsid w:val="061A67A9"/>
    <w:rsid w:val="061B505C"/>
    <w:rsid w:val="06209D52"/>
    <w:rsid w:val="0620E61C"/>
    <w:rsid w:val="0622ADFD"/>
    <w:rsid w:val="062389FB"/>
    <w:rsid w:val="062A3967"/>
    <w:rsid w:val="06401846"/>
    <w:rsid w:val="064C680A"/>
    <w:rsid w:val="0657CC03"/>
    <w:rsid w:val="065972F9"/>
    <w:rsid w:val="065AD9F2"/>
    <w:rsid w:val="065B8DFD"/>
    <w:rsid w:val="066B09A3"/>
    <w:rsid w:val="067367C7"/>
    <w:rsid w:val="0673AD52"/>
    <w:rsid w:val="0679DD8E"/>
    <w:rsid w:val="067C7F94"/>
    <w:rsid w:val="0687CB4A"/>
    <w:rsid w:val="0689F3E1"/>
    <w:rsid w:val="068DC87F"/>
    <w:rsid w:val="069340D1"/>
    <w:rsid w:val="069C370C"/>
    <w:rsid w:val="069E0468"/>
    <w:rsid w:val="06A25F05"/>
    <w:rsid w:val="06A528ED"/>
    <w:rsid w:val="06AA46F0"/>
    <w:rsid w:val="06B4C68A"/>
    <w:rsid w:val="06BFCF9A"/>
    <w:rsid w:val="06C24F83"/>
    <w:rsid w:val="06C8B45C"/>
    <w:rsid w:val="06CABFEF"/>
    <w:rsid w:val="06D6C821"/>
    <w:rsid w:val="06D746B7"/>
    <w:rsid w:val="06DA1CC5"/>
    <w:rsid w:val="06DBCD5C"/>
    <w:rsid w:val="06DCFA04"/>
    <w:rsid w:val="06DED073"/>
    <w:rsid w:val="06E4D066"/>
    <w:rsid w:val="06E7E2A1"/>
    <w:rsid w:val="06F1054B"/>
    <w:rsid w:val="06F16FAC"/>
    <w:rsid w:val="06F6BA9F"/>
    <w:rsid w:val="06FEDBD4"/>
    <w:rsid w:val="0702480E"/>
    <w:rsid w:val="07026269"/>
    <w:rsid w:val="070770D8"/>
    <w:rsid w:val="0710D531"/>
    <w:rsid w:val="07117D1C"/>
    <w:rsid w:val="071717BF"/>
    <w:rsid w:val="0724F0A0"/>
    <w:rsid w:val="0726834C"/>
    <w:rsid w:val="0739A8F9"/>
    <w:rsid w:val="073C2718"/>
    <w:rsid w:val="07436227"/>
    <w:rsid w:val="074550B4"/>
    <w:rsid w:val="0747AE73"/>
    <w:rsid w:val="074C3032"/>
    <w:rsid w:val="07501D3F"/>
    <w:rsid w:val="0756DF21"/>
    <w:rsid w:val="07599A16"/>
    <w:rsid w:val="076D04F7"/>
    <w:rsid w:val="0775786F"/>
    <w:rsid w:val="07774CB5"/>
    <w:rsid w:val="07785921"/>
    <w:rsid w:val="0778B4EF"/>
    <w:rsid w:val="077B03E8"/>
    <w:rsid w:val="077B5B60"/>
    <w:rsid w:val="077F59ED"/>
    <w:rsid w:val="07860080"/>
    <w:rsid w:val="07873CEC"/>
    <w:rsid w:val="078C6361"/>
    <w:rsid w:val="078DAE50"/>
    <w:rsid w:val="078EAF8E"/>
    <w:rsid w:val="078FBB4C"/>
    <w:rsid w:val="07930307"/>
    <w:rsid w:val="0796DEFA"/>
    <w:rsid w:val="07A0A6FA"/>
    <w:rsid w:val="07A7D51B"/>
    <w:rsid w:val="07AD7655"/>
    <w:rsid w:val="07AFECFC"/>
    <w:rsid w:val="07CA0B6D"/>
    <w:rsid w:val="07CE667B"/>
    <w:rsid w:val="07D18D21"/>
    <w:rsid w:val="07E1FC20"/>
    <w:rsid w:val="07E62110"/>
    <w:rsid w:val="07E65E65"/>
    <w:rsid w:val="07E79467"/>
    <w:rsid w:val="07F79B95"/>
    <w:rsid w:val="07F9C6A8"/>
    <w:rsid w:val="07FBECD1"/>
    <w:rsid w:val="0800F58C"/>
    <w:rsid w:val="080DDC1B"/>
    <w:rsid w:val="0815A9E8"/>
    <w:rsid w:val="08175D36"/>
    <w:rsid w:val="081FAB9C"/>
    <w:rsid w:val="08242036"/>
    <w:rsid w:val="0825967C"/>
    <w:rsid w:val="08402BB5"/>
    <w:rsid w:val="08470326"/>
    <w:rsid w:val="085344DE"/>
    <w:rsid w:val="0859D49F"/>
    <w:rsid w:val="085A726B"/>
    <w:rsid w:val="085B8D48"/>
    <w:rsid w:val="08602ACB"/>
    <w:rsid w:val="08655E06"/>
    <w:rsid w:val="087165DB"/>
    <w:rsid w:val="08744741"/>
    <w:rsid w:val="087CE4F5"/>
    <w:rsid w:val="087F783C"/>
    <w:rsid w:val="088E5023"/>
    <w:rsid w:val="0890366F"/>
    <w:rsid w:val="08955E92"/>
    <w:rsid w:val="089573A7"/>
    <w:rsid w:val="0895CB0E"/>
    <w:rsid w:val="0895CBB0"/>
    <w:rsid w:val="0896896D"/>
    <w:rsid w:val="0897B77E"/>
    <w:rsid w:val="0898B9D5"/>
    <w:rsid w:val="08994831"/>
    <w:rsid w:val="08A79092"/>
    <w:rsid w:val="08B8650D"/>
    <w:rsid w:val="08B9E61E"/>
    <w:rsid w:val="08C31965"/>
    <w:rsid w:val="08CB358E"/>
    <w:rsid w:val="08CFAF0D"/>
    <w:rsid w:val="08D263E9"/>
    <w:rsid w:val="08D5E3D6"/>
    <w:rsid w:val="08D964A4"/>
    <w:rsid w:val="08DF0BC2"/>
    <w:rsid w:val="08EA52CD"/>
    <w:rsid w:val="08EA7115"/>
    <w:rsid w:val="08F61245"/>
    <w:rsid w:val="0907B004"/>
    <w:rsid w:val="091059C9"/>
    <w:rsid w:val="0919AD04"/>
    <w:rsid w:val="091E73AA"/>
    <w:rsid w:val="0920C155"/>
    <w:rsid w:val="0928113B"/>
    <w:rsid w:val="092E61F7"/>
    <w:rsid w:val="09304EBB"/>
    <w:rsid w:val="09305EB7"/>
    <w:rsid w:val="0930E6CF"/>
    <w:rsid w:val="09322CCA"/>
    <w:rsid w:val="09335649"/>
    <w:rsid w:val="093865C9"/>
    <w:rsid w:val="093A3C96"/>
    <w:rsid w:val="09430580"/>
    <w:rsid w:val="0948F500"/>
    <w:rsid w:val="094B44EB"/>
    <w:rsid w:val="095142E7"/>
    <w:rsid w:val="0954953D"/>
    <w:rsid w:val="095912FE"/>
    <w:rsid w:val="095916B6"/>
    <w:rsid w:val="095C7D73"/>
    <w:rsid w:val="095DC208"/>
    <w:rsid w:val="095EED5F"/>
    <w:rsid w:val="0963CA1A"/>
    <w:rsid w:val="0969367D"/>
    <w:rsid w:val="096CBF8A"/>
    <w:rsid w:val="0976B6BD"/>
    <w:rsid w:val="0979A727"/>
    <w:rsid w:val="09800D00"/>
    <w:rsid w:val="09823E71"/>
    <w:rsid w:val="09828A68"/>
    <w:rsid w:val="0985D14C"/>
    <w:rsid w:val="0985E7E7"/>
    <w:rsid w:val="09878B7F"/>
    <w:rsid w:val="099C248B"/>
    <w:rsid w:val="09A60A2B"/>
    <w:rsid w:val="09BE1FA6"/>
    <w:rsid w:val="09C1E9B7"/>
    <w:rsid w:val="09CB1BBE"/>
    <w:rsid w:val="09CC287B"/>
    <w:rsid w:val="09D504B8"/>
    <w:rsid w:val="09D72FAB"/>
    <w:rsid w:val="09E2D387"/>
    <w:rsid w:val="09EB738E"/>
    <w:rsid w:val="09F2312B"/>
    <w:rsid w:val="0A0DE0C3"/>
    <w:rsid w:val="0A1DBD71"/>
    <w:rsid w:val="0A2F7FA3"/>
    <w:rsid w:val="0A33712E"/>
    <w:rsid w:val="0A37DA34"/>
    <w:rsid w:val="0A37E73E"/>
    <w:rsid w:val="0A3AB7CF"/>
    <w:rsid w:val="0A40F259"/>
    <w:rsid w:val="0A53DFF8"/>
    <w:rsid w:val="0A6BBCC1"/>
    <w:rsid w:val="0A6F4C00"/>
    <w:rsid w:val="0A88ACE8"/>
    <w:rsid w:val="0A8CA333"/>
    <w:rsid w:val="0A92B840"/>
    <w:rsid w:val="0AB66C06"/>
    <w:rsid w:val="0AC94346"/>
    <w:rsid w:val="0AD03749"/>
    <w:rsid w:val="0AD51747"/>
    <w:rsid w:val="0AD97EE4"/>
    <w:rsid w:val="0AE113AB"/>
    <w:rsid w:val="0AE4C561"/>
    <w:rsid w:val="0AE8D1A3"/>
    <w:rsid w:val="0AED182E"/>
    <w:rsid w:val="0AF4E717"/>
    <w:rsid w:val="0B04E400"/>
    <w:rsid w:val="0B06A1FF"/>
    <w:rsid w:val="0B0848E0"/>
    <w:rsid w:val="0B0C5314"/>
    <w:rsid w:val="0B0C892C"/>
    <w:rsid w:val="0B0D2765"/>
    <w:rsid w:val="0B10E433"/>
    <w:rsid w:val="0B1C78AB"/>
    <w:rsid w:val="0B1DF109"/>
    <w:rsid w:val="0B21713D"/>
    <w:rsid w:val="0B218616"/>
    <w:rsid w:val="0B26B84B"/>
    <w:rsid w:val="0B288460"/>
    <w:rsid w:val="0B3A6640"/>
    <w:rsid w:val="0B423089"/>
    <w:rsid w:val="0B479ADD"/>
    <w:rsid w:val="0B4CFFCE"/>
    <w:rsid w:val="0B51437D"/>
    <w:rsid w:val="0B5437D6"/>
    <w:rsid w:val="0B57C96B"/>
    <w:rsid w:val="0B5C709D"/>
    <w:rsid w:val="0B625E9E"/>
    <w:rsid w:val="0B648FB6"/>
    <w:rsid w:val="0B77A2A4"/>
    <w:rsid w:val="0B83A317"/>
    <w:rsid w:val="0B8502EA"/>
    <w:rsid w:val="0B894023"/>
    <w:rsid w:val="0B8AC98F"/>
    <w:rsid w:val="0B8C9265"/>
    <w:rsid w:val="0B92ECF8"/>
    <w:rsid w:val="0B957A2D"/>
    <w:rsid w:val="0B9A2EDB"/>
    <w:rsid w:val="0B9D77F7"/>
    <w:rsid w:val="0BB34138"/>
    <w:rsid w:val="0BC45475"/>
    <w:rsid w:val="0BC4E0CF"/>
    <w:rsid w:val="0BC6C280"/>
    <w:rsid w:val="0BC6C6D2"/>
    <w:rsid w:val="0BC9AF0D"/>
    <w:rsid w:val="0BD30292"/>
    <w:rsid w:val="0BD450DE"/>
    <w:rsid w:val="0BD8C997"/>
    <w:rsid w:val="0BDF5DA1"/>
    <w:rsid w:val="0BE20917"/>
    <w:rsid w:val="0BE7E0F9"/>
    <w:rsid w:val="0BE8F145"/>
    <w:rsid w:val="0BF1421A"/>
    <w:rsid w:val="0BFB689E"/>
    <w:rsid w:val="0C03C94C"/>
    <w:rsid w:val="0C049FE1"/>
    <w:rsid w:val="0C05E906"/>
    <w:rsid w:val="0C087388"/>
    <w:rsid w:val="0C0D46AA"/>
    <w:rsid w:val="0C0DCD63"/>
    <w:rsid w:val="0C10A084"/>
    <w:rsid w:val="0C160EA4"/>
    <w:rsid w:val="0C16FF67"/>
    <w:rsid w:val="0C25F21A"/>
    <w:rsid w:val="0C26A094"/>
    <w:rsid w:val="0C28839F"/>
    <w:rsid w:val="0C290227"/>
    <w:rsid w:val="0C2AAD22"/>
    <w:rsid w:val="0C364116"/>
    <w:rsid w:val="0C45DEFA"/>
    <w:rsid w:val="0C4E5581"/>
    <w:rsid w:val="0C560F0F"/>
    <w:rsid w:val="0C56F096"/>
    <w:rsid w:val="0C587F71"/>
    <w:rsid w:val="0C59CEDD"/>
    <w:rsid w:val="0C5D63CD"/>
    <w:rsid w:val="0C73C75B"/>
    <w:rsid w:val="0C76B1A9"/>
    <w:rsid w:val="0C7E3C0D"/>
    <w:rsid w:val="0C8095C2"/>
    <w:rsid w:val="0C84A665"/>
    <w:rsid w:val="0C8D8E4D"/>
    <w:rsid w:val="0C91BB9A"/>
    <w:rsid w:val="0C9A4B0C"/>
    <w:rsid w:val="0CA09643"/>
    <w:rsid w:val="0CA5437F"/>
    <w:rsid w:val="0CACBB0F"/>
    <w:rsid w:val="0CAFAB94"/>
    <w:rsid w:val="0CB9DE4A"/>
    <w:rsid w:val="0CBE0C3B"/>
    <w:rsid w:val="0CBF2384"/>
    <w:rsid w:val="0CC32420"/>
    <w:rsid w:val="0CC653B2"/>
    <w:rsid w:val="0CC9022B"/>
    <w:rsid w:val="0CCA557D"/>
    <w:rsid w:val="0CE754A5"/>
    <w:rsid w:val="0CF75B45"/>
    <w:rsid w:val="0D0001E4"/>
    <w:rsid w:val="0D0C4FF7"/>
    <w:rsid w:val="0D0D4CE2"/>
    <w:rsid w:val="0D177F5F"/>
    <w:rsid w:val="0D18681E"/>
    <w:rsid w:val="0D1B490C"/>
    <w:rsid w:val="0D314541"/>
    <w:rsid w:val="0D378BD0"/>
    <w:rsid w:val="0D3E6126"/>
    <w:rsid w:val="0D40E045"/>
    <w:rsid w:val="0D440104"/>
    <w:rsid w:val="0D45C416"/>
    <w:rsid w:val="0D49AA7D"/>
    <w:rsid w:val="0D504A2E"/>
    <w:rsid w:val="0D51BB16"/>
    <w:rsid w:val="0D575DE5"/>
    <w:rsid w:val="0D5FC40D"/>
    <w:rsid w:val="0D600E75"/>
    <w:rsid w:val="0D6024D6"/>
    <w:rsid w:val="0D6DD137"/>
    <w:rsid w:val="0D718327"/>
    <w:rsid w:val="0D74F747"/>
    <w:rsid w:val="0D7E00DB"/>
    <w:rsid w:val="0D7FA5FA"/>
    <w:rsid w:val="0D84F211"/>
    <w:rsid w:val="0D8B05EE"/>
    <w:rsid w:val="0D8FDB2C"/>
    <w:rsid w:val="0D9008FC"/>
    <w:rsid w:val="0D9DCDB3"/>
    <w:rsid w:val="0D9EA6B1"/>
    <w:rsid w:val="0D9F25CC"/>
    <w:rsid w:val="0DA01985"/>
    <w:rsid w:val="0DA51462"/>
    <w:rsid w:val="0DB1478D"/>
    <w:rsid w:val="0DB5B1D7"/>
    <w:rsid w:val="0DB78EF6"/>
    <w:rsid w:val="0DB98CCC"/>
    <w:rsid w:val="0DBEE6E5"/>
    <w:rsid w:val="0DBF95C3"/>
    <w:rsid w:val="0DC1C5F0"/>
    <w:rsid w:val="0DC5DDE1"/>
    <w:rsid w:val="0DC6F004"/>
    <w:rsid w:val="0DC707A6"/>
    <w:rsid w:val="0DD01A4B"/>
    <w:rsid w:val="0DD30F44"/>
    <w:rsid w:val="0DE087E1"/>
    <w:rsid w:val="0DE0B27B"/>
    <w:rsid w:val="0DE0CCE4"/>
    <w:rsid w:val="0DE163C3"/>
    <w:rsid w:val="0DE2DA58"/>
    <w:rsid w:val="0DE2ED75"/>
    <w:rsid w:val="0DE603EB"/>
    <w:rsid w:val="0DE6225F"/>
    <w:rsid w:val="0DE8A639"/>
    <w:rsid w:val="0DF45A7D"/>
    <w:rsid w:val="0DF6A67A"/>
    <w:rsid w:val="0DF89586"/>
    <w:rsid w:val="0E002BBD"/>
    <w:rsid w:val="0E05D07D"/>
    <w:rsid w:val="0E0CAE53"/>
    <w:rsid w:val="0E10F197"/>
    <w:rsid w:val="0E110111"/>
    <w:rsid w:val="0E1359E3"/>
    <w:rsid w:val="0E22B545"/>
    <w:rsid w:val="0E25E4A3"/>
    <w:rsid w:val="0E2F7BF6"/>
    <w:rsid w:val="0E39F79D"/>
    <w:rsid w:val="0E3B9357"/>
    <w:rsid w:val="0E455BD3"/>
    <w:rsid w:val="0E53B758"/>
    <w:rsid w:val="0E5911FF"/>
    <w:rsid w:val="0E5D0D3C"/>
    <w:rsid w:val="0E604187"/>
    <w:rsid w:val="0E641E21"/>
    <w:rsid w:val="0E75E496"/>
    <w:rsid w:val="0E76ABDD"/>
    <w:rsid w:val="0E80C028"/>
    <w:rsid w:val="0E89BEFC"/>
    <w:rsid w:val="0E8A7EBF"/>
    <w:rsid w:val="0E8C1E88"/>
    <w:rsid w:val="0E8D80A9"/>
    <w:rsid w:val="0E8E6FC5"/>
    <w:rsid w:val="0E91CED7"/>
    <w:rsid w:val="0E931529"/>
    <w:rsid w:val="0E9B1396"/>
    <w:rsid w:val="0E9D1C4D"/>
    <w:rsid w:val="0EC43182"/>
    <w:rsid w:val="0ECCE9D2"/>
    <w:rsid w:val="0EE27C71"/>
    <w:rsid w:val="0EE4423B"/>
    <w:rsid w:val="0EEA8B2A"/>
    <w:rsid w:val="0EEB889A"/>
    <w:rsid w:val="0EEDD0A5"/>
    <w:rsid w:val="0F0196A8"/>
    <w:rsid w:val="0F04897F"/>
    <w:rsid w:val="0F1FBFF0"/>
    <w:rsid w:val="0F23BA80"/>
    <w:rsid w:val="0F266D4B"/>
    <w:rsid w:val="0F26B7D0"/>
    <w:rsid w:val="0F29CB1E"/>
    <w:rsid w:val="0F2B9FBC"/>
    <w:rsid w:val="0F2C6CAA"/>
    <w:rsid w:val="0F2FA4FD"/>
    <w:rsid w:val="0F316EA0"/>
    <w:rsid w:val="0F32BD6C"/>
    <w:rsid w:val="0F336DCE"/>
    <w:rsid w:val="0F3A1742"/>
    <w:rsid w:val="0F3BE9E6"/>
    <w:rsid w:val="0F3DDC19"/>
    <w:rsid w:val="0F3EF091"/>
    <w:rsid w:val="0F493A79"/>
    <w:rsid w:val="0F4D02B2"/>
    <w:rsid w:val="0F4E02E7"/>
    <w:rsid w:val="0F50BEDA"/>
    <w:rsid w:val="0F5E9C2A"/>
    <w:rsid w:val="0F5F9FC8"/>
    <w:rsid w:val="0F667E40"/>
    <w:rsid w:val="0F67014C"/>
    <w:rsid w:val="0F6849B7"/>
    <w:rsid w:val="0F69E66B"/>
    <w:rsid w:val="0F6EBC87"/>
    <w:rsid w:val="0F8AA140"/>
    <w:rsid w:val="0F8B1EA9"/>
    <w:rsid w:val="0F94C3C8"/>
    <w:rsid w:val="0F9E6868"/>
    <w:rsid w:val="0FA9B39F"/>
    <w:rsid w:val="0FAF98E9"/>
    <w:rsid w:val="0FBA5AEB"/>
    <w:rsid w:val="0FBC29E4"/>
    <w:rsid w:val="0FBDB896"/>
    <w:rsid w:val="0FBDD2A4"/>
    <w:rsid w:val="0FC2500C"/>
    <w:rsid w:val="0FCB60BA"/>
    <w:rsid w:val="0FCC5598"/>
    <w:rsid w:val="0FCD3D7D"/>
    <w:rsid w:val="0FD7970F"/>
    <w:rsid w:val="0FE117AB"/>
    <w:rsid w:val="0FE1D537"/>
    <w:rsid w:val="0FEB4757"/>
    <w:rsid w:val="0FEC7188"/>
    <w:rsid w:val="0FEEF954"/>
    <w:rsid w:val="0FEF16EC"/>
    <w:rsid w:val="0FF1C693"/>
    <w:rsid w:val="0FF4F739"/>
    <w:rsid w:val="0FFCD0E4"/>
    <w:rsid w:val="0FFD58CA"/>
    <w:rsid w:val="100105BC"/>
    <w:rsid w:val="100234F6"/>
    <w:rsid w:val="10064E5D"/>
    <w:rsid w:val="1006BB2F"/>
    <w:rsid w:val="1008D23F"/>
    <w:rsid w:val="1009D3B1"/>
    <w:rsid w:val="100C2130"/>
    <w:rsid w:val="100CA066"/>
    <w:rsid w:val="1010ECCD"/>
    <w:rsid w:val="101315AE"/>
    <w:rsid w:val="1018E551"/>
    <w:rsid w:val="101F398D"/>
    <w:rsid w:val="1020DA89"/>
    <w:rsid w:val="102252D1"/>
    <w:rsid w:val="102B493C"/>
    <w:rsid w:val="1031F589"/>
    <w:rsid w:val="10323299"/>
    <w:rsid w:val="10325BD3"/>
    <w:rsid w:val="1035F137"/>
    <w:rsid w:val="1038ECAE"/>
    <w:rsid w:val="10403879"/>
    <w:rsid w:val="10442B34"/>
    <w:rsid w:val="1047E9E4"/>
    <w:rsid w:val="10529D15"/>
    <w:rsid w:val="1061CB74"/>
    <w:rsid w:val="106569A8"/>
    <w:rsid w:val="1072758F"/>
    <w:rsid w:val="108406A8"/>
    <w:rsid w:val="10842B1C"/>
    <w:rsid w:val="108598CA"/>
    <w:rsid w:val="108BB4F7"/>
    <w:rsid w:val="108C9EF1"/>
    <w:rsid w:val="108DDBC1"/>
    <w:rsid w:val="10949673"/>
    <w:rsid w:val="1095A5DA"/>
    <w:rsid w:val="10989765"/>
    <w:rsid w:val="1099B774"/>
    <w:rsid w:val="10A5474B"/>
    <w:rsid w:val="10A99921"/>
    <w:rsid w:val="10A99EBB"/>
    <w:rsid w:val="10B0C3D2"/>
    <w:rsid w:val="10B5C7BB"/>
    <w:rsid w:val="10B63568"/>
    <w:rsid w:val="10B64BDD"/>
    <w:rsid w:val="10BCA4A3"/>
    <w:rsid w:val="10BDE18F"/>
    <w:rsid w:val="10C0AB8C"/>
    <w:rsid w:val="10C11EA9"/>
    <w:rsid w:val="10CA6FAB"/>
    <w:rsid w:val="10CAA76B"/>
    <w:rsid w:val="10CC4089"/>
    <w:rsid w:val="10DC8A6F"/>
    <w:rsid w:val="10DCE60C"/>
    <w:rsid w:val="10E060C4"/>
    <w:rsid w:val="10E61124"/>
    <w:rsid w:val="10E6DEEB"/>
    <w:rsid w:val="10E7B565"/>
    <w:rsid w:val="10E86A09"/>
    <w:rsid w:val="10F341EB"/>
    <w:rsid w:val="10F48A4C"/>
    <w:rsid w:val="11067E23"/>
    <w:rsid w:val="110A4B7D"/>
    <w:rsid w:val="110B19F2"/>
    <w:rsid w:val="110F8F87"/>
    <w:rsid w:val="1110DD00"/>
    <w:rsid w:val="1117A7A4"/>
    <w:rsid w:val="111AEA01"/>
    <w:rsid w:val="112D7162"/>
    <w:rsid w:val="1131E8CA"/>
    <w:rsid w:val="113E69EF"/>
    <w:rsid w:val="113F3FDA"/>
    <w:rsid w:val="11437A0C"/>
    <w:rsid w:val="11465E9E"/>
    <w:rsid w:val="11484FDB"/>
    <w:rsid w:val="1149B410"/>
    <w:rsid w:val="114BC5BC"/>
    <w:rsid w:val="115E5636"/>
    <w:rsid w:val="115EE274"/>
    <w:rsid w:val="115FB61D"/>
    <w:rsid w:val="1163D602"/>
    <w:rsid w:val="1163E0F6"/>
    <w:rsid w:val="1167311B"/>
    <w:rsid w:val="11681BE4"/>
    <w:rsid w:val="1171A539"/>
    <w:rsid w:val="1172E51B"/>
    <w:rsid w:val="11730B70"/>
    <w:rsid w:val="117B1FB8"/>
    <w:rsid w:val="11829249"/>
    <w:rsid w:val="11856D26"/>
    <w:rsid w:val="1186EADB"/>
    <w:rsid w:val="11891BC3"/>
    <w:rsid w:val="118C67C6"/>
    <w:rsid w:val="118D0B0F"/>
    <w:rsid w:val="11A45A59"/>
    <w:rsid w:val="11A4B7AF"/>
    <w:rsid w:val="11A50937"/>
    <w:rsid w:val="11A81870"/>
    <w:rsid w:val="11AB1E9C"/>
    <w:rsid w:val="11AD20F3"/>
    <w:rsid w:val="11BEFB6D"/>
    <w:rsid w:val="11C19DEE"/>
    <w:rsid w:val="11C4FA22"/>
    <w:rsid w:val="11C6AF5B"/>
    <w:rsid w:val="11C823F7"/>
    <w:rsid w:val="11CFBD96"/>
    <w:rsid w:val="11DC4021"/>
    <w:rsid w:val="11DD9554"/>
    <w:rsid w:val="11E1D226"/>
    <w:rsid w:val="11E7AB74"/>
    <w:rsid w:val="11EE29D6"/>
    <w:rsid w:val="11F8C85E"/>
    <w:rsid w:val="11FF626A"/>
    <w:rsid w:val="12060095"/>
    <w:rsid w:val="120852EF"/>
    <w:rsid w:val="121368F3"/>
    <w:rsid w:val="1219243C"/>
    <w:rsid w:val="1227A012"/>
    <w:rsid w:val="12297D96"/>
    <w:rsid w:val="122BB462"/>
    <w:rsid w:val="122CD8E4"/>
    <w:rsid w:val="122EA437"/>
    <w:rsid w:val="1237C371"/>
    <w:rsid w:val="1243EE73"/>
    <w:rsid w:val="1246C1E3"/>
    <w:rsid w:val="124A36D4"/>
    <w:rsid w:val="124BDFC4"/>
    <w:rsid w:val="124E1600"/>
    <w:rsid w:val="124ED74C"/>
    <w:rsid w:val="1255A369"/>
    <w:rsid w:val="125712EC"/>
    <w:rsid w:val="125DA7D1"/>
    <w:rsid w:val="1260BFFB"/>
    <w:rsid w:val="126A6922"/>
    <w:rsid w:val="126FBDC5"/>
    <w:rsid w:val="1279A379"/>
    <w:rsid w:val="127B2BB2"/>
    <w:rsid w:val="127BA31A"/>
    <w:rsid w:val="1282C98C"/>
    <w:rsid w:val="12880560"/>
    <w:rsid w:val="128AA509"/>
    <w:rsid w:val="12A1CBAD"/>
    <w:rsid w:val="12B36AF1"/>
    <w:rsid w:val="12B444F8"/>
    <w:rsid w:val="12B5A4C6"/>
    <w:rsid w:val="12BBAA98"/>
    <w:rsid w:val="12BE05BE"/>
    <w:rsid w:val="12C5A487"/>
    <w:rsid w:val="12C62A93"/>
    <w:rsid w:val="12C79FE8"/>
    <w:rsid w:val="12D584B2"/>
    <w:rsid w:val="12DB07A8"/>
    <w:rsid w:val="12DDDD5A"/>
    <w:rsid w:val="12E3F941"/>
    <w:rsid w:val="12E48B14"/>
    <w:rsid w:val="12ECC9D2"/>
    <w:rsid w:val="12ECFD6E"/>
    <w:rsid w:val="12EFADDD"/>
    <w:rsid w:val="12F8B331"/>
    <w:rsid w:val="12FE75DE"/>
    <w:rsid w:val="1305956B"/>
    <w:rsid w:val="1316A2F6"/>
    <w:rsid w:val="131C1761"/>
    <w:rsid w:val="131EF92D"/>
    <w:rsid w:val="13203582"/>
    <w:rsid w:val="1323D06B"/>
    <w:rsid w:val="1326E4AE"/>
    <w:rsid w:val="1327917F"/>
    <w:rsid w:val="1327C4F0"/>
    <w:rsid w:val="13298B02"/>
    <w:rsid w:val="132D4DBF"/>
    <w:rsid w:val="13329C4C"/>
    <w:rsid w:val="133489F3"/>
    <w:rsid w:val="133BA806"/>
    <w:rsid w:val="13400618"/>
    <w:rsid w:val="1342CCD5"/>
    <w:rsid w:val="1346C36B"/>
    <w:rsid w:val="1346EEFD"/>
    <w:rsid w:val="134D7623"/>
    <w:rsid w:val="134EDDD5"/>
    <w:rsid w:val="134F2E66"/>
    <w:rsid w:val="135B098A"/>
    <w:rsid w:val="1362BEA1"/>
    <w:rsid w:val="1363A871"/>
    <w:rsid w:val="1367D1A6"/>
    <w:rsid w:val="136AE464"/>
    <w:rsid w:val="136B1CF8"/>
    <w:rsid w:val="136F2F25"/>
    <w:rsid w:val="138FBD48"/>
    <w:rsid w:val="139287DF"/>
    <w:rsid w:val="139C78C4"/>
    <w:rsid w:val="13A09B88"/>
    <w:rsid w:val="13AB1294"/>
    <w:rsid w:val="13AD99BD"/>
    <w:rsid w:val="13AFC543"/>
    <w:rsid w:val="13B00129"/>
    <w:rsid w:val="13B79F38"/>
    <w:rsid w:val="13BFB965"/>
    <w:rsid w:val="13BFDFB9"/>
    <w:rsid w:val="13CA68F6"/>
    <w:rsid w:val="13CBDDCF"/>
    <w:rsid w:val="13CCDCE6"/>
    <w:rsid w:val="13CCE4A6"/>
    <w:rsid w:val="13CDB87B"/>
    <w:rsid w:val="13CEA595"/>
    <w:rsid w:val="13F16F6A"/>
    <w:rsid w:val="13F53E9D"/>
    <w:rsid w:val="13F687CE"/>
    <w:rsid w:val="13F6E5D7"/>
    <w:rsid w:val="13F7AD63"/>
    <w:rsid w:val="140FE32B"/>
    <w:rsid w:val="1411AA34"/>
    <w:rsid w:val="14187215"/>
    <w:rsid w:val="141CF44D"/>
    <w:rsid w:val="142E63E6"/>
    <w:rsid w:val="1438C4EC"/>
    <w:rsid w:val="1451942D"/>
    <w:rsid w:val="145A8FF6"/>
    <w:rsid w:val="145BAF55"/>
    <w:rsid w:val="145DDCA0"/>
    <w:rsid w:val="1461E6F6"/>
    <w:rsid w:val="146F7819"/>
    <w:rsid w:val="147F6505"/>
    <w:rsid w:val="14873C83"/>
    <w:rsid w:val="1489D473"/>
    <w:rsid w:val="1490FA67"/>
    <w:rsid w:val="149168F1"/>
    <w:rsid w:val="149CCFB9"/>
    <w:rsid w:val="14A3A78C"/>
    <w:rsid w:val="14A55396"/>
    <w:rsid w:val="14A91BC4"/>
    <w:rsid w:val="14B4BD94"/>
    <w:rsid w:val="14B846A1"/>
    <w:rsid w:val="14BED3CE"/>
    <w:rsid w:val="14C2F47A"/>
    <w:rsid w:val="14C833EA"/>
    <w:rsid w:val="14CA8425"/>
    <w:rsid w:val="14CAEC12"/>
    <w:rsid w:val="14D5649B"/>
    <w:rsid w:val="14D65997"/>
    <w:rsid w:val="14D93EBB"/>
    <w:rsid w:val="14DA5832"/>
    <w:rsid w:val="14DBD679"/>
    <w:rsid w:val="14DF6724"/>
    <w:rsid w:val="14E277B6"/>
    <w:rsid w:val="14E28EDA"/>
    <w:rsid w:val="14E2BF5E"/>
    <w:rsid w:val="14EA5576"/>
    <w:rsid w:val="14EA5B44"/>
    <w:rsid w:val="14F4AC87"/>
    <w:rsid w:val="14FDFB0A"/>
    <w:rsid w:val="14FEEBA2"/>
    <w:rsid w:val="150A551A"/>
    <w:rsid w:val="15118368"/>
    <w:rsid w:val="152B033D"/>
    <w:rsid w:val="152B910F"/>
    <w:rsid w:val="152CE850"/>
    <w:rsid w:val="15319779"/>
    <w:rsid w:val="15390C0E"/>
    <w:rsid w:val="153BDB2C"/>
    <w:rsid w:val="1544FB7F"/>
    <w:rsid w:val="15470127"/>
    <w:rsid w:val="154F0C37"/>
    <w:rsid w:val="155011BD"/>
    <w:rsid w:val="15504EF7"/>
    <w:rsid w:val="15509A7A"/>
    <w:rsid w:val="1551B425"/>
    <w:rsid w:val="15535DFD"/>
    <w:rsid w:val="1553CE12"/>
    <w:rsid w:val="15546C5C"/>
    <w:rsid w:val="1567F36D"/>
    <w:rsid w:val="156DB39C"/>
    <w:rsid w:val="15703889"/>
    <w:rsid w:val="1570EE8B"/>
    <w:rsid w:val="157D5F55"/>
    <w:rsid w:val="15839A91"/>
    <w:rsid w:val="1587850A"/>
    <w:rsid w:val="1588DE44"/>
    <w:rsid w:val="158F1895"/>
    <w:rsid w:val="158FE5D3"/>
    <w:rsid w:val="15914CE5"/>
    <w:rsid w:val="15A051F3"/>
    <w:rsid w:val="15A97A4B"/>
    <w:rsid w:val="15AB1598"/>
    <w:rsid w:val="15ACC243"/>
    <w:rsid w:val="15AD0DD9"/>
    <w:rsid w:val="15B3D70C"/>
    <w:rsid w:val="15B480DA"/>
    <w:rsid w:val="15B8A864"/>
    <w:rsid w:val="15BD24BA"/>
    <w:rsid w:val="15BD4B83"/>
    <w:rsid w:val="15C3C57F"/>
    <w:rsid w:val="15C49C4C"/>
    <w:rsid w:val="15CC9F8D"/>
    <w:rsid w:val="15CF3266"/>
    <w:rsid w:val="15CFB4F0"/>
    <w:rsid w:val="15D0557D"/>
    <w:rsid w:val="15D7C4EC"/>
    <w:rsid w:val="15D8A774"/>
    <w:rsid w:val="15D90E74"/>
    <w:rsid w:val="15D9B954"/>
    <w:rsid w:val="15DC457A"/>
    <w:rsid w:val="15DF5654"/>
    <w:rsid w:val="15E0B20C"/>
    <w:rsid w:val="15E24088"/>
    <w:rsid w:val="15F01A74"/>
    <w:rsid w:val="15F24949"/>
    <w:rsid w:val="15F6F8EA"/>
    <w:rsid w:val="15FE4C84"/>
    <w:rsid w:val="160DBAB3"/>
    <w:rsid w:val="16103E33"/>
    <w:rsid w:val="161104DD"/>
    <w:rsid w:val="1612635E"/>
    <w:rsid w:val="161571D9"/>
    <w:rsid w:val="161C0786"/>
    <w:rsid w:val="1620723E"/>
    <w:rsid w:val="163347A9"/>
    <w:rsid w:val="1639FAA9"/>
    <w:rsid w:val="1641DC5A"/>
    <w:rsid w:val="1643F90D"/>
    <w:rsid w:val="164793F6"/>
    <w:rsid w:val="16531544"/>
    <w:rsid w:val="16563184"/>
    <w:rsid w:val="16618422"/>
    <w:rsid w:val="166212C1"/>
    <w:rsid w:val="16666AEA"/>
    <w:rsid w:val="1669B060"/>
    <w:rsid w:val="1669CE58"/>
    <w:rsid w:val="166B72F8"/>
    <w:rsid w:val="166D1CA8"/>
    <w:rsid w:val="1672926D"/>
    <w:rsid w:val="16744D28"/>
    <w:rsid w:val="1677A6DA"/>
    <w:rsid w:val="168872B5"/>
    <w:rsid w:val="168A4206"/>
    <w:rsid w:val="1694A2E6"/>
    <w:rsid w:val="16985FC3"/>
    <w:rsid w:val="1699D120"/>
    <w:rsid w:val="16A124FA"/>
    <w:rsid w:val="16A1FBA4"/>
    <w:rsid w:val="16A62F33"/>
    <w:rsid w:val="16B63489"/>
    <w:rsid w:val="16B80950"/>
    <w:rsid w:val="16BA0F92"/>
    <w:rsid w:val="16BCD283"/>
    <w:rsid w:val="16D12130"/>
    <w:rsid w:val="16D52334"/>
    <w:rsid w:val="16D5F6F4"/>
    <w:rsid w:val="16D6E6B8"/>
    <w:rsid w:val="16DDE87D"/>
    <w:rsid w:val="16E9D1A5"/>
    <w:rsid w:val="16EC6235"/>
    <w:rsid w:val="16EEC3F9"/>
    <w:rsid w:val="16F85163"/>
    <w:rsid w:val="16FACC22"/>
    <w:rsid w:val="16FEE9A2"/>
    <w:rsid w:val="17016ECF"/>
    <w:rsid w:val="171279A4"/>
    <w:rsid w:val="1714916E"/>
    <w:rsid w:val="1715B210"/>
    <w:rsid w:val="171A617A"/>
    <w:rsid w:val="171DE927"/>
    <w:rsid w:val="171E2E67"/>
    <w:rsid w:val="1725DE4E"/>
    <w:rsid w:val="1726FD20"/>
    <w:rsid w:val="172BD5AB"/>
    <w:rsid w:val="1735DCB8"/>
    <w:rsid w:val="173A2DED"/>
    <w:rsid w:val="173FB0FA"/>
    <w:rsid w:val="1743BAC5"/>
    <w:rsid w:val="17448415"/>
    <w:rsid w:val="17453F5E"/>
    <w:rsid w:val="1745D986"/>
    <w:rsid w:val="1746EBBF"/>
    <w:rsid w:val="174E9640"/>
    <w:rsid w:val="1752F47F"/>
    <w:rsid w:val="1754DBCE"/>
    <w:rsid w:val="1757712B"/>
    <w:rsid w:val="17676780"/>
    <w:rsid w:val="1767E714"/>
    <w:rsid w:val="1768290D"/>
    <w:rsid w:val="176C205D"/>
    <w:rsid w:val="176DC068"/>
    <w:rsid w:val="176DCD8E"/>
    <w:rsid w:val="176DF9BC"/>
    <w:rsid w:val="176FFA84"/>
    <w:rsid w:val="177758FE"/>
    <w:rsid w:val="177AEF7D"/>
    <w:rsid w:val="177EAEDA"/>
    <w:rsid w:val="178C9A95"/>
    <w:rsid w:val="1793229A"/>
    <w:rsid w:val="1798C320"/>
    <w:rsid w:val="179DA4E0"/>
    <w:rsid w:val="179F6568"/>
    <w:rsid w:val="17A40BDE"/>
    <w:rsid w:val="17A80C1C"/>
    <w:rsid w:val="17AB8169"/>
    <w:rsid w:val="17AB886B"/>
    <w:rsid w:val="17ACBC80"/>
    <w:rsid w:val="17ACE9AD"/>
    <w:rsid w:val="17B378F0"/>
    <w:rsid w:val="17B86114"/>
    <w:rsid w:val="17BAC490"/>
    <w:rsid w:val="17BAF716"/>
    <w:rsid w:val="17C038EA"/>
    <w:rsid w:val="17CC3FF7"/>
    <w:rsid w:val="17CCC3F8"/>
    <w:rsid w:val="17D26930"/>
    <w:rsid w:val="17D31C8B"/>
    <w:rsid w:val="17D7484C"/>
    <w:rsid w:val="17DE1BD6"/>
    <w:rsid w:val="17E159F4"/>
    <w:rsid w:val="17EA9232"/>
    <w:rsid w:val="17ED2AA6"/>
    <w:rsid w:val="17FCB289"/>
    <w:rsid w:val="17FE3875"/>
    <w:rsid w:val="18040581"/>
    <w:rsid w:val="1805C03F"/>
    <w:rsid w:val="180D0006"/>
    <w:rsid w:val="18186428"/>
    <w:rsid w:val="181877D8"/>
    <w:rsid w:val="1818B015"/>
    <w:rsid w:val="181C6126"/>
    <w:rsid w:val="181CE593"/>
    <w:rsid w:val="1824CA7F"/>
    <w:rsid w:val="1831020D"/>
    <w:rsid w:val="1837F97A"/>
    <w:rsid w:val="183EA2B2"/>
    <w:rsid w:val="1842E188"/>
    <w:rsid w:val="1843746A"/>
    <w:rsid w:val="184620D0"/>
    <w:rsid w:val="184C0E2C"/>
    <w:rsid w:val="185D2D19"/>
    <w:rsid w:val="1872FC33"/>
    <w:rsid w:val="187C2209"/>
    <w:rsid w:val="187D5EE7"/>
    <w:rsid w:val="187D602D"/>
    <w:rsid w:val="187E1709"/>
    <w:rsid w:val="188278B8"/>
    <w:rsid w:val="1887C177"/>
    <w:rsid w:val="18886D75"/>
    <w:rsid w:val="188B0C4D"/>
    <w:rsid w:val="188D5242"/>
    <w:rsid w:val="188EF12C"/>
    <w:rsid w:val="1896C3C8"/>
    <w:rsid w:val="189C0830"/>
    <w:rsid w:val="189FD32D"/>
    <w:rsid w:val="18AE4CE4"/>
    <w:rsid w:val="18B06CC7"/>
    <w:rsid w:val="18B781DC"/>
    <w:rsid w:val="18BFEECB"/>
    <w:rsid w:val="18C614AF"/>
    <w:rsid w:val="18C81FBF"/>
    <w:rsid w:val="18C83865"/>
    <w:rsid w:val="18C99D27"/>
    <w:rsid w:val="18D2A558"/>
    <w:rsid w:val="18D4C178"/>
    <w:rsid w:val="18DBD8D9"/>
    <w:rsid w:val="18E0C481"/>
    <w:rsid w:val="18E1D305"/>
    <w:rsid w:val="18E2CC2C"/>
    <w:rsid w:val="18E39AE0"/>
    <w:rsid w:val="18E4CD19"/>
    <w:rsid w:val="18E53F55"/>
    <w:rsid w:val="18EB2E82"/>
    <w:rsid w:val="18EE6EDD"/>
    <w:rsid w:val="18F047AD"/>
    <w:rsid w:val="18F14312"/>
    <w:rsid w:val="18FA26E4"/>
    <w:rsid w:val="18FCEA11"/>
    <w:rsid w:val="190960EA"/>
    <w:rsid w:val="19116D44"/>
    <w:rsid w:val="191B33C9"/>
    <w:rsid w:val="191F21EA"/>
    <w:rsid w:val="19223414"/>
    <w:rsid w:val="19242871"/>
    <w:rsid w:val="1925D310"/>
    <w:rsid w:val="19309C23"/>
    <w:rsid w:val="19358794"/>
    <w:rsid w:val="1936E518"/>
    <w:rsid w:val="1938481C"/>
    <w:rsid w:val="193BC7BA"/>
    <w:rsid w:val="193C8EA7"/>
    <w:rsid w:val="19402C4D"/>
    <w:rsid w:val="194BAF4D"/>
    <w:rsid w:val="19527838"/>
    <w:rsid w:val="195B935A"/>
    <w:rsid w:val="195DDE47"/>
    <w:rsid w:val="1968349B"/>
    <w:rsid w:val="197109CA"/>
    <w:rsid w:val="1973B22A"/>
    <w:rsid w:val="197D2659"/>
    <w:rsid w:val="19874BB0"/>
    <w:rsid w:val="19881713"/>
    <w:rsid w:val="199545BE"/>
    <w:rsid w:val="19992583"/>
    <w:rsid w:val="199B6F16"/>
    <w:rsid w:val="199BEE29"/>
    <w:rsid w:val="199C7251"/>
    <w:rsid w:val="199E735D"/>
    <w:rsid w:val="19A23486"/>
    <w:rsid w:val="19A81889"/>
    <w:rsid w:val="19A88475"/>
    <w:rsid w:val="19AAE21E"/>
    <w:rsid w:val="19B03ED5"/>
    <w:rsid w:val="19B30BAE"/>
    <w:rsid w:val="19B9DFE8"/>
    <w:rsid w:val="19BBCBA4"/>
    <w:rsid w:val="19C23DE2"/>
    <w:rsid w:val="19C2CD7C"/>
    <w:rsid w:val="19C3E6A0"/>
    <w:rsid w:val="19C63418"/>
    <w:rsid w:val="19D16216"/>
    <w:rsid w:val="19D3E7B8"/>
    <w:rsid w:val="19D7228B"/>
    <w:rsid w:val="19DC70D8"/>
    <w:rsid w:val="19E39340"/>
    <w:rsid w:val="19E4257F"/>
    <w:rsid w:val="19E67DF3"/>
    <w:rsid w:val="19F630BA"/>
    <w:rsid w:val="19F6DB73"/>
    <w:rsid w:val="1A00E80D"/>
    <w:rsid w:val="1A02565A"/>
    <w:rsid w:val="1A029334"/>
    <w:rsid w:val="1A042C69"/>
    <w:rsid w:val="1A0B332F"/>
    <w:rsid w:val="1A25F456"/>
    <w:rsid w:val="1A27012F"/>
    <w:rsid w:val="1A2DA8EF"/>
    <w:rsid w:val="1A2FC3C4"/>
    <w:rsid w:val="1A305B5D"/>
    <w:rsid w:val="1A39D220"/>
    <w:rsid w:val="1A3BFA2D"/>
    <w:rsid w:val="1A3D26F4"/>
    <w:rsid w:val="1A3DBBF1"/>
    <w:rsid w:val="1A50383A"/>
    <w:rsid w:val="1A51F56D"/>
    <w:rsid w:val="1A523F34"/>
    <w:rsid w:val="1A534E62"/>
    <w:rsid w:val="1A540C2F"/>
    <w:rsid w:val="1A5EC5AA"/>
    <w:rsid w:val="1A648021"/>
    <w:rsid w:val="1A6A971F"/>
    <w:rsid w:val="1A6B0E5D"/>
    <w:rsid w:val="1A6EE018"/>
    <w:rsid w:val="1A73F243"/>
    <w:rsid w:val="1A746B80"/>
    <w:rsid w:val="1A7E61E9"/>
    <w:rsid w:val="1A8C180E"/>
    <w:rsid w:val="1A8F611C"/>
    <w:rsid w:val="1A9401F9"/>
    <w:rsid w:val="1A99D99F"/>
    <w:rsid w:val="1A9B7683"/>
    <w:rsid w:val="1AA44E09"/>
    <w:rsid w:val="1AA60B48"/>
    <w:rsid w:val="1AB55F64"/>
    <w:rsid w:val="1AB9321D"/>
    <w:rsid w:val="1ABC5048"/>
    <w:rsid w:val="1ABFBB9A"/>
    <w:rsid w:val="1AC2A265"/>
    <w:rsid w:val="1AC2B709"/>
    <w:rsid w:val="1AC94AB6"/>
    <w:rsid w:val="1ACA86F9"/>
    <w:rsid w:val="1ACAC36C"/>
    <w:rsid w:val="1ACB740B"/>
    <w:rsid w:val="1ACE3973"/>
    <w:rsid w:val="1AD18930"/>
    <w:rsid w:val="1AD4052F"/>
    <w:rsid w:val="1AD73446"/>
    <w:rsid w:val="1AD903D6"/>
    <w:rsid w:val="1AD9FCA6"/>
    <w:rsid w:val="1AE193E8"/>
    <w:rsid w:val="1AE5FF85"/>
    <w:rsid w:val="1AEB5F84"/>
    <w:rsid w:val="1AFC11C7"/>
    <w:rsid w:val="1AFC6A2B"/>
    <w:rsid w:val="1AFD9992"/>
    <w:rsid w:val="1B0757E9"/>
    <w:rsid w:val="1B081BC6"/>
    <w:rsid w:val="1B0A819D"/>
    <w:rsid w:val="1B0C605C"/>
    <w:rsid w:val="1B104B49"/>
    <w:rsid w:val="1B10B042"/>
    <w:rsid w:val="1B1B7BE8"/>
    <w:rsid w:val="1B1E1BCD"/>
    <w:rsid w:val="1B28688E"/>
    <w:rsid w:val="1B38C623"/>
    <w:rsid w:val="1B398804"/>
    <w:rsid w:val="1B3A43BE"/>
    <w:rsid w:val="1B3FB1A0"/>
    <w:rsid w:val="1B44B1C7"/>
    <w:rsid w:val="1B45FA6C"/>
    <w:rsid w:val="1B4B2096"/>
    <w:rsid w:val="1B4E7632"/>
    <w:rsid w:val="1B603651"/>
    <w:rsid w:val="1B626256"/>
    <w:rsid w:val="1B6B52D9"/>
    <w:rsid w:val="1B6DD341"/>
    <w:rsid w:val="1B6E1DE2"/>
    <w:rsid w:val="1B75A00A"/>
    <w:rsid w:val="1B76D33D"/>
    <w:rsid w:val="1B7988C5"/>
    <w:rsid w:val="1B7A1037"/>
    <w:rsid w:val="1B7BE3BF"/>
    <w:rsid w:val="1B7D4BFB"/>
    <w:rsid w:val="1B7D4CEE"/>
    <w:rsid w:val="1B7E8E85"/>
    <w:rsid w:val="1B860BCF"/>
    <w:rsid w:val="1B885E62"/>
    <w:rsid w:val="1B8DDFED"/>
    <w:rsid w:val="1B8E5525"/>
    <w:rsid w:val="1B967532"/>
    <w:rsid w:val="1B980FCA"/>
    <w:rsid w:val="1B9ADFD1"/>
    <w:rsid w:val="1B9E1C58"/>
    <w:rsid w:val="1BA03E26"/>
    <w:rsid w:val="1BA2AEC7"/>
    <w:rsid w:val="1BA408E3"/>
    <w:rsid w:val="1BA45772"/>
    <w:rsid w:val="1BADBBD6"/>
    <w:rsid w:val="1BB0F403"/>
    <w:rsid w:val="1BB19C24"/>
    <w:rsid w:val="1BB2DEBD"/>
    <w:rsid w:val="1BB53E26"/>
    <w:rsid w:val="1BC4DC45"/>
    <w:rsid w:val="1BD1959F"/>
    <w:rsid w:val="1BD5298E"/>
    <w:rsid w:val="1BDB1E9E"/>
    <w:rsid w:val="1BE3D085"/>
    <w:rsid w:val="1BE57642"/>
    <w:rsid w:val="1BF035BB"/>
    <w:rsid w:val="1BF0BDAC"/>
    <w:rsid w:val="1BFF3A43"/>
    <w:rsid w:val="1C074350"/>
    <w:rsid w:val="1C087688"/>
    <w:rsid w:val="1C095F47"/>
    <w:rsid w:val="1C0C3CF1"/>
    <w:rsid w:val="1C13B261"/>
    <w:rsid w:val="1C1B9A33"/>
    <w:rsid w:val="1C2A2478"/>
    <w:rsid w:val="1C2D7ECD"/>
    <w:rsid w:val="1C34CCE5"/>
    <w:rsid w:val="1C350969"/>
    <w:rsid w:val="1C3EB063"/>
    <w:rsid w:val="1C40B8D1"/>
    <w:rsid w:val="1C42A6A5"/>
    <w:rsid w:val="1C47C7F4"/>
    <w:rsid w:val="1C4C5480"/>
    <w:rsid w:val="1C576AB0"/>
    <w:rsid w:val="1C57B013"/>
    <w:rsid w:val="1C65E7D5"/>
    <w:rsid w:val="1C6CFC5D"/>
    <w:rsid w:val="1C6D3767"/>
    <w:rsid w:val="1C7267DD"/>
    <w:rsid w:val="1C82DD2F"/>
    <w:rsid w:val="1C82E668"/>
    <w:rsid w:val="1C8402DF"/>
    <w:rsid w:val="1C89BCFA"/>
    <w:rsid w:val="1C8DE148"/>
    <w:rsid w:val="1C9485FA"/>
    <w:rsid w:val="1CA38D72"/>
    <w:rsid w:val="1CACDA59"/>
    <w:rsid w:val="1CADDF03"/>
    <w:rsid w:val="1CB31341"/>
    <w:rsid w:val="1CB49E97"/>
    <w:rsid w:val="1CB9AEAC"/>
    <w:rsid w:val="1CC1C5D1"/>
    <w:rsid w:val="1CCADE51"/>
    <w:rsid w:val="1CCBD08E"/>
    <w:rsid w:val="1CCC9D03"/>
    <w:rsid w:val="1CCEC78C"/>
    <w:rsid w:val="1CCF0C63"/>
    <w:rsid w:val="1CCFBE20"/>
    <w:rsid w:val="1CD158BE"/>
    <w:rsid w:val="1CD4AE5A"/>
    <w:rsid w:val="1CD6410F"/>
    <w:rsid w:val="1CEE550F"/>
    <w:rsid w:val="1CF8E7FC"/>
    <w:rsid w:val="1CFC9183"/>
    <w:rsid w:val="1CFF2291"/>
    <w:rsid w:val="1D09EE43"/>
    <w:rsid w:val="1D105F93"/>
    <w:rsid w:val="1D14D8BC"/>
    <w:rsid w:val="1D153A04"/>
    <w:rsid w:val="1D168A89"/>
    <w:rsid w:val="1D16E58D"/>
    <w:rsid w:val="1D1A32BF"/>
    <w:rsid w:val="1D2273A8"/>
    <w:rsid w:val="1D2368D1"/>
    <w:rsid w:val="1D28C6F6"/>
    <w:rsid w:val="1D29D9EA"/>
    <w:rsid w:val="1D2BB6AA"/>
    <w:rsid w:val="1D33E02B"/>
    <w:rsid w:val="1D34A3DE"/>
    <w:rsid w:val="1D34D9E3"/>
    <w:rsid w:val="1D380F35"/>
    <w:rsid w:val="1D47E070"/>
    <w:rsid w:val="1D67B6D1"/>
    <w:rsid w:val="1D685178"/>
    <w:rsid w:val="1D7957B7"/>
    <w:rsid w:val="1D80FF55"/>
    <w:rsid w:val="1D9FA000"/>
    <w:rsid w:val="1DA3F59D"/>
    <w:rsid w:val="1DAAF2A8"/>
    <w:rsid w:val="1DAE2EC0"/>
    <w:rsid w:val="1DB6E352"/>
    <w:rsid w:val="1DBE9664"/>
    <w:rsid w:val="1DC293C5"/>
    <w:rsid w:val="1DC75317"/>
    <w:rsid w:val="1DC8142B"/>
    <w:rsid w:val="1DE1EB7A"/>
    <w:rsid w:val="1DE983EB"/>
    <w:rsid w:val="1DF1882D"/>
    <w:rsid w:val="1DF2C1A4"/>
    <w:rsid w:val="1DF36CBB"/>
    <w:rsid w:val="1DF38082"/>
    <w:rsid w:val="1DFAAB51"/>
    <w:rsid w:val="1DFFAA7D"/>
    <w:rsid w:val="1E032FD8"/>
    <w:rsid w:val="1E12486D"/>
    <w:rsid w:val="1E1AE481"/>
    <w:rsid w:val="1E21CCF6"/>
    <w:rsid w:val="1E258D5B"/>
    <w:rsid w:val="1E2E015A"/>
    <w:rsid w:val="1E2EF741"/>
    <w:rsid w:val="1E2F6A35"/>
    <w:rsid w:val="1E371ED7"/>
    <w:rsid w:val="1E39C39B"/>
    <w:rsid w:val="1E3C2F23"/>
    <w:rsid w:val="1E3C66FF"/>
    <w:rsid w:val="1E3ED201"/>
    <w:rsid w:val="1E45C06E"/>
    <w:rsid w:val="1E48CE48"/>
    <w:rsid w:val="1E4FAAD3"/>
    <w:rsid w:val="1E51A39D"/>
    <w:rsid w:val="1E522310"/>
    <w:rsid w:val="1E52F791"/>
    <w:rsid w:val="1E609592"/>
    <w:rsid w:val="1E6CF76F"/>
    <w:rsid w:val="1E709B4B"/>
    <w:rsid w:val="1E7B691E"/>
    <w:rsid w:val="1E822FD2"/>
    <w:rsid w:val="1E83F111"/>
    <w:rsid w:val="1E8A66E4"/>
    <w:rsid w:val="1E8B7AB1"/>
    <w:rsid w:val="1E8F4301"/>
    <w:rsid w:val="1E9C5F02"/>
    <w:rsid w:val="1E9E902B"/>
    <w:rsid w:val="1EA218EE"/>
    <w:rsid w:val="1EA23E82"/>
    <w:rsid w:val="1EA568B2"/>
    <w:rsid w:val="1EA87A34"/>
    <w:rsid w:val="1EB49E9A"/>
    <w:rsid w:val="1EB869AB"/>
    <w:rsid w:val="1EBAA239"/>
    <w:rsid w:val="1EBD9950"/>
    <w:rsid w:val="1ECAB7DE"/>
    <w:rsid w:val="1ECEDB6B"/>
    <w:rsid w:val="1ED2FB3A"/>
    <w:rsid w:val="1ED3DC81"/>
    <w:rsid w:val="1ED64CA6"/>
    <w:rsid w:val="1ED8E8BB"/>
    <w:rsid w:val="1EDF5571"/>
    <w:rsid w:val="1EE5B49A"/>
    <w:rsid w:val="1EE9526B"/>
    <w:rsid w:val="1EED4D53"/>
    <w:rsid w:val="1EF8966B"/>
    <w:rsid w:val="1EFCEF22"/>
    <w:rsid w:val="1EFEBC7F"/>
    <w:rsid w:val="1F0A5B52"/>
    <w:rsid w:val="1F0FA7DD"/>
    <w:rsid w:val="1F1649B9"/>
    <w:rsid w:val="1F264B01"/>
    <w:rsid w:val="1F2749AF"/>
    <w:rsid w:val="1F2FFB7F"/>
    <w:rsid w:val="1F319A61"/>
    <w:rsid w:val="1F386020"/>
    <w:rsid w:val="1F3EB9EC"/>
    <w:rsid w:val="1F471737"/>
    <w:rsid w:val="1F52A868"/>
    <w:rsid w:val="1F59A6E5"/>
    <w:rsid w:val="1F5EAC67"/>
    <w:rsid w:val="1F61FE9F"/>
    <w:rsid w:val="1F6AF6F6"/>
    <w:rsid w:val="1F6FF82F"/>
    <w:rsid w:val="1F7C04C4"/>
    <w:rsid w:val="1F88D218"/>
    <w:rsid w:val="1F91389C"/>
    <w:rsid w:val="1F923C0E"/>
    <w:rsid w:val="1F96479F"/>
    <w:rsid w:val="1F96BF1E"/>
    <w:rsid w:val="1F99962A"/>
    <w:rsid w:val="1F9F3286"/>
    <w:rsid w:val="1FA2B4C2"/>
    <w:rsid w:val="1FA5CEBC"/>
    <w:rsid w:val="1FA5E1F2"/>
    <w:rsid w:val="1FA6B0A0"/>
    <w:rsid w:val="1FAE11B1"/>
    <w:rsid w:val="1FB560A9"/>
    <w:rsid w:val="1FBC5645"/>
    <w:rsid w:val="1FC7E752"/>
    <w:rsid w:val="1FD73A42"/>
    <w:rsid w:val="1FDA2282"/>
    <w:rsid w:val="1FE889CD"/>
    <w:rsid w:val="1FEC2B89"/>
    <w:rsid w:val="1FED6714"/>
    <w:rsid w:val="1FED6CA5"/>
    <w:rsid w:val="1FEDFACF"/>
    <w:rsid w:val="1FF3AF26"/>
    <w:rsid w:val="1FF68951"/>
    <w:rsid w:val="1FF7FDD1"/>
    <w:rsid w:val="1FF8D308"/>
    <w:rsid w:val="1FFEDBBF"/>
    <w:rsid w:val="20063A50"/>
    <w:rsid w:val="20079E72"/>
    <w:rsid w:val="200C4F1C"/>
    <w:rsid w:val="200DDB80"/>
    <w:rsid w:val="201BBDBA"/>
    <w:rsid w:val="2028397E"/>
    <w:rsid w:val="202CD477"/>
    <w:rsid w:val="20354D64"/>
    <w:rsid w:val="2035BAA5"/>
    <w:rsid w:val="203C580F"/>
    <w:rsid w:val="204837B3"/>
    <w:rsid w:val="204CBD06"/>
    <w:rsid w:val="204E864F"/>
    <w:rsid w:val="2050BD1E"/>
    <w:rsid w:val="2052BF57"/>
    <w:rsid w:val="2058D66D"/>
    <w:rsid w:val="205AABFC"/>
    <w:rsid w:val="20628AD8"/>
    <w:rsid w:val="20683865"/>
    <w:rsid w:val="2083813C"/>
    <w:rsid w:val="208BA970"/>
    <w:rsid w:val="20960894"/>
    <w:rsid w:val="20A29E22"/>
    <w:rsid w:val="20A2B549"/>
    <w:rsid w:val="20A2C0A0"/>
    <w:rsid w:val="20AFEFFE"/>
    <w:rsid w:val="20B32D84"/>
    <w:rsid w:val="20B77358"/>
    <w:rsid w:val="20C2FC8A"/>
    <w:rsid w:val="20C52D08"/>
    <w:rsid w:val="20D6DE69"/>
    <w:rsid w:val="20DE2069"/>
    <w:rsid w:val="20E1A3F9"/>
    <w:rsid w:val="20E408B0"/>
    <w:rsid w:val="20E5E7CB"/>
    <w:rsid w:val="20F49465"/>
    <w:rsid w:val="2101E2CC"/>
    <w:rsid w:val="210443E7"/>
    <w:rsid w:val="2106F29D"/>
    <w:rsid w:val="210ACE89"/>
    <w:rsid w:val="210E2F24"/>
    <w:rsid w:val="21127FDA"/>
    <w:rsid w:val="21150A24"/>
    <w:rsid w:val="21171DA5"/>
    <w:rsid w:val="211B1C1E"/>
    <w:rsid w:val="211BC70E"/>
    <w:rsid w:val="212BABAA"/>
    <w:rsid w:val="212F8B57"/>
    <w:rsid w:val="21349128"/>
    <w:rsid w:val="2140CAB4"/>
    <w:rsid w:val="2144A195"/>
    <w:rsid w:val="2149424A"/>
    <w:rsid w:val="214EBC17"/>
    <w:rsid w:val="215D19F6"/>
    <w:rsid w:val="21610654"/>
    <w:rsid w:val="216BAFAD"/>
    <w:rsid w:val="217085D1"/>
    <w:rsid w:val="2177E5FE"/>
    <w:rsid w:val="2177EC93"/>
    <w:rsid w:val="217D7393"/>
    <w:rsid w:val="2180BF3A"/>
    <w:rsid w:val="2181536B"/>
    <w:rsid w:val="2182652A"/>
    <w:rsid w:val="218870D2"/>
    <w:rsid w:val="2189E4A7"/>
    <w:rsid w:val="219894CA"/>
    <w:rsid w:val="21A652EF"/>
    <w:rsid w:val="21AEE87C"/>
    <w:rsid w:val="21B1920A"/>
    <w:rsid w:val="21B2EF47"/>
    <w:rsid w:val="21C4565A"/>
    <w:rsid w:val="21C50B50"/>
    <w:rsid w:val="21CE0F4B"/>
    <w:rsid w:val="21D5401B"/>
    <w:rsid w:val="21DD86B7"/>
    <w:rsid w:val="21EC8D7F"/>
    <w:rsid w:val="21F042AD"/>
    <w:rsid w:val="21F66B8B"/>
    <w:rsid w:val="21FC1EB5"/>
    <w:rsid w:val="21FF7B8B"/>
    <w:rsid w:val="220EE644"/>
    <w:rsid w:val="22157401"/>
    <w:rsid w:val="22301318"/>
    <w:rsid w:val="223216E4"/>
    <w:rsid w:val="223BAC0F"/>
    <w:rsid w:val="223C3477"/>
    <w:rsid w:val="223D65F6"/>
    <w:rsid w:val="2240BDAB"/>
    <w:rsid w:val="224382B7"/>
    <w:rsid w:val="22441ADF"/>
    <w:rsid w:val="2244D2C3"/>
    <w:rsid w:val="224851FC"/>
    <w:rsid w:val="224F6603"/>
    <w:rsid w:val="22508069"/>
    <w:rsid w:val="22512C18"/>
    <w:rsid w:val="2256BC01"/>
    <w:rsid w:val="225CC10A"/>
    <w:rsid w:val="225DA930"/>
    <w:rsid w:val="226992C2"/>
    <w:rsid w:val="2270BEB1"/>
    <w:rsid w:val="227125E7"/>
    <w:rsid w:val="227C69E2"/>
    <w:rsid w:val="227FD911"/>
    <w:rsid w:val="22817121"/>
    <w:rsid w:val="2282E43D"/>
    <w:rsid w:val="228ADBB7"/>
    <w:rsid w:val="228E9AF9"/>
    <w:rsid w:val="2295CCF3"/>
    <w:rsid w:val="2298C98F"/>
    <w:rsid w:val="22A3B4F9"/>
    <w:rsid w:val="22A531E9"/>
    <w:rsid w:val="22B797C9"/>
    <w:rsid w:val="22BAB103"/>
    <w:rsid w:val="22BB5111"/>
    <w:rsid w:val="22C945A8"/>
    <w:rsid w:val="22D1FA33"/>
    <w:rsid w:val="22DDB5C5"/>
    <w:rsid w:val="22F9D338"/>
    <w:rsid w:val="22FAB180"/>
    <w:rsid w:val="22FBA1D4"/>
    <w:rsid w:val="22FC39E4"/>
    <w:rsid w:val="2302FC45"/>
    <w:rsid w:val="23036CDC"/>
    <w:rsid w:val="230FC537"/>
    <w:rsid w:val="23109265"/>
    <w:rsid w:val="2311DD8D"/>
    <w:rsid w:val="2315B76F"/>
    <w:rsid w:val="231B28D7"/>
    <w:rsid w:val="23216097"/>
    <w:rsid w:val="23301ED4"/>
    <w:rsid w:val="2330539D"/>
    <w:rsid w:val="23319AD7"/>
    <w:rsid w:val="2331D965"/>
    <w:rsid w:val="23324E3A"/>
    <w:rsid w:val="23359416"/>
    <w:rsid w:val="233A6815"/>
    <w:rsid w:val="23497B09"/>
    <w:rsid w:val="234FA14A"/>
    <w:rsid w:val="235076F4"/>
    <w:rsid w:val="236082CE"/>
    <w:rsid w:val="236457D6"/>
    <w:rsid w:val="23650D46"/>
    <w:rsid w:val="236D468E"/>
    <w:rsid w:val="236EE64D"/>
    <w:rsid w:val="237B01ED"/>
    <w:rsid w:val="237B828A"/>
    <w:rsid w:val="237E7052"/>
    <w:rsid w:val="238BDACE"/>
    <w:rsid w:val="2391E652"/>
    <w:rsid w:val="23993DA2"/>
    <w:rsid w:val="239C4163"/>
    <w:rsid w:val="23A2B998"/>
    <w:rsid w:val="23A444B8"/>
    <w:rsid w:val="23A52CBE"/>
    <w:rsid w:val="23AB50F0"/>
    <w:rsid w:val="23ABAB97"/>
    <w:rsid w:val="23B5CA7C"/>
    <w:rsid w:val="23C695B0"/>
    <w:rsid w:val="23D77C70"/>
    <w:rsid w:val="23DCF57A"/>
    <w:rsid w:val="23EC60A4"/>
    <w:rsid w:val="23ED148A"/>
    <w:rsid w:val="23ED663B"/>
    <w:rsid w:val="23F29E61"/>
    <w:rsid w:val="2415CB37"/>
    <w:rsid w:val="241EDE30"/>
    <w:rsid w:val="242C3527"/>
    <w:rsid w:val="242C916D"/>
    <w:rsid w:val="243C2434"/>
    <w:rsid w:val="243CFCF8"/>
    <w:rsid w:val="24401C89"/>
    <w:rsid w:val="24446FF3"/>
    <w:rsid w:val="2445F7F8"/>
    <w:rsid w:val="24475EAC"/>
    <w:rsid w:val="2450E583"/>
    <w:rsid w:val="2459A03A"/>
    <w:rsid w:val="245E0A2D"/>
    <w:rsid w:val="2463C921"/>
    <w:rsid w:val="2468302E"/>
    <w:rsid w:val="246D7431"/>
    <w:rsid w:val="24721428"/>
    <w:rsid w:val="2474FBEA"/>
    <w:rsid w:val="24768E8E"/>
    <w:rsid w:val="247A1D38"/>
    <w:rsid w:val="247C241D"/>
    <w:rsid w:val="24811852"/>
    <w:rsid w:val="248E52A4"/>
    <w:rsid w:val="249192EB"/>
    <w:rsid w:val="2494CDD0"/>
    <w:rsid w:val="24984ADA"/>
    <w:rsid w:val="24AA6185"/>
    <w:rsid w:val="24AD9F2F"/>
    <w:rsid w:val="24ADE2C3"/>
    <w:rsid w:val="24B55E17"/>
    <w:rsid w:val="24B7D93A"/>
    <w:rsid w:val="24BAC6FA"/>
    <w:rsid w:val="24C06AD8"/>
    <w:rsid w:val="24C17459"/>
    <w:rsid w:val="24C1AA4C"/>
    <w:rsid w:val="24C831E3"/>
    <w:rsid w:val="24CD8381"/>
    <w:rsid w:val="24D191FD"/>
    <w:rsid w:val="24DB7DC0"/>
    <w:rsid w:val="24EF4055"/>
    <w:rsid w:val="24F67DBE"/>
    <w:rsid w:val="24FF8574"/>
    <w:rsid w:val="25032014"/>
    <w:rsid w:val="250DD75A"/>
    <w:rsid w:val="2515DD56"/>
    <w:rsid w:val="2518489F"/>
    <w:rsid w:val="25230D71"/>
    <w:rsid w:val="252CD31D"/>
    <w:rsid w:val="25331C09"/>
    <w:rsid w:val="253A329D"/>
    <w:rsid w:val="253A448E"/>
    <w:rsid w:val="254D3768"/>
    <w:rsid w:val="254DECB4"/>
    <w:rsid w:val="2552411E"/>
    <w:rsid w:val="25559F3A"/>
    <w:rsid w:val="25579FA5"/>
    <w:rsid w:val="25597F71"/>
    <w:rsid w:val="255EA22C"/>
    <w:rsid w:val="256820B7"/>
    <w:rsid w:val="256F6D25"/>
    <w:rsid w:val="257564A5"/>
    <w:rsid w:val="2576C62D"/>
    <w:rsid w:val="2588A98F"/>
    <w:rsid w:val="258914E2"/>
    <w:rsid w:val="259AC66A"/>
    <w:rsid w:val="25AB8DA6"/>
    <w:rsid w:val="25B19B98"/>
    <w:rsid w:val="25B21446"/>
    <w:rsid w:val="25B31B08"/>
    <w:rsid w:val="25BBC629"/>
    <w:rsid w:val="25C32E27"/>
    <w:rsid w:val="25DC8FBD"/>
    <w:rsid w:val="25DCB7A6"/>
    <w:rsid w:val="25DEA94D"/>
    <w:rsid w:val="25DF183B"/>
    <w:rsid w:val="25E7495D"/>
    <w:rsid w:val="25EAA617"/>
    <w:rsid w:val="25EFD9B6"/>
    <w:rsid w:val="25F0C88C"/>
    <w:rsid w:val="25FDDF4C"/>
    <w:rsid w:val="2607199C"/>
    <w:rsid w:val="2607E77C"/>
    <w:rsid w:val="26092510"/>
    <w:rsid w:val="26112572"/>
    <w:rsid w:val="2612C040"/>
    <w:rsid w:val="2615BE7B"/>
    <w:rsid w:val="261BC228"/>
    <w:rsid w:val="261F6819"/>
    <w:rsid w:val="26291C9E"/>
    <w:rsid w:val="262967DC"/>
    <w:rsid w:val="262A96B6"/>
    <w:rsid w:val="26354D46"/>
    <w:rsid w:val="2635E06A"/>
    <w:rsid w:val="2638BD9D"/>
    <w:rsid w:val="26399CF5"/>
    <w:rsid w:val="263FCDA7"/>
    <w:rsid w:val="2640EB07"/>
    <w:rsid w:val="264A1812"/>
    <w:rsid w:val="264CDBC5"/>
    <w:rsid w:val="2651D776"/>
    <w:rsid w:val="265869B9"/>
    <w:rsid w:val="265C8175"/>
    <w:rsid w:val="265D7AAD"/>
    <w:rsid w:val="26650628"/>
    <w:rsid w:val="26690CD7"/>
    <w:rsid w:val="2674DB0D"/>
    <w:rsid w:val="26750FA3"/>
    <w:rsid w:val="267F7DD4"/>
    <w:rsid w:val="269C7A00"/>
    <w:rsid w:val="26A18044"/>
    <w:rsid w:val="26A43F8E"/>
    <w:rsid w:val="26A73986"/>
    <w:rsid w:val="26AC59A8"/>
    <w:rsid w:val="26B5A47B"/>
    <w:rsid w:val="26BF3525"/>
    <w:rsid w:val="26C7E7D6"/>
    <w:rsid w:val="26C8303D"/>
    <w:rsid w:val="26C8BE0C"/>
    <w:rsid w:val="26D05FF5"/>
    <w:rsid w:val="26D2785F"/>
    <w:rsid w:val="26EA4DE4"/>
    <w:rsid w:val="26F1DDEF"/>
    <w:rsid w:val="26F752A3"/>
    <w:rsid w:val="26F9174D"/>
    <w:rsid w:val="26FD96AA"/>
    <w:rsid w:val="26FDFEED"/>
    <w:rsid w:val="270A854B"/>
    <w:rsid w:val="270AB6D5"/>
    <w:rsid w:val="2714F5E9"/>
    <w:rsid w:val="2716F3DA"/>
    <w:rsid w:val="27240166"/>
    <w:rsid w:val="272C4B67"/>
    <w:rsid w:val="274363B3"/>
    <w:rsid w:val="274363C3"/>
    <w:rsid w:val="274621F8"/>
    <w:rsid w:val="2759168E"/>
    <w:rsid w:val="276025D0"/>
    <w:rsid w:val="2765D709"/>
    <w:rsid w:val="276705F3"/>
    <w:rsid w:val="276C8615"/>
    <w:rsid w:val="27753F00"/>
    <w:rsid w:val="27763BCD"/>
    <w:rsid w:val="2782DB05"/>
    <w:rsid w:val="278575C1"/>
    <w:rsid w:val="278B0658"/>
    <w:rsid w:val="278D205B"/>
    <w:rsid w:val="2792525B"/>
    <w:rsid w:val="2795F11B"/>
    <w:rsid w:val="27967C9C"/>
    <w:rsid w:val="279B7342"/>
    <w:rsid w:val="279B7BC2"/>
    <w:rsid w:val="27A13F5B"/>
    <w:rsid w:val="27A185AD"/>
    <w:rsid w:val="27A4785F"/>
    <w:rsid w:val="27A4A49F"/>
    <w:rsid w:val="27A66E03"/>
    <w:rsid w:val="27A67E8B"/>
    <w:rsid w:val="27ACEA8F"/>
    <w:rsid w:val="27B55C17"/>
    <w:rsid w:val="27B9D0DA"/>
    <w:rsid w:val="27CA0200"/>
    <w:rsid w:val="27CB7F6C"/>
    <w:rsid w:val="27CEBB30"/>
    <w:rsid w:val="27D1E1EE"/>
    <w:rsid w:val="27D1E415"/>
    <w:rsid w:val="27D32128"/>
    <w:rsid w:val="27D3FC5A"/>
    <w:rsid w:val="27D8A0C6"/>
    <w:rsid w:val="27DCD839"/>
    <w:rsid w:val="27DD9E1E"/>
    <w:rsid w:val="27E65989"/>
    <w:rsid w:val="27E6A387"/>
    <w:rsid w:val="27EC39DA"/>
    <w:rsid w:val="27F6C06D"/>
    <w:rsid w:val="27F774F0"/>
    <w:rsid w:val="27FBEB8E"/>
    <w:rsid w:val="27FC72C5"/>
    <w:rsid w:val="27FFE001"/>
    <w:rsid w:val="2802F382"/>
    <w:rsid w:val="28095E95"/>
    <w:rsid w:val="280C8B54"/>
    <w:rsid w:val="281575E6"/>
    <w:rsid w:val="281A99C5"/>
    <w:rsid w:val="281DBD78"/>
    <w:rsid w:val="28214CFC"/>
    <w:rsid w:val="28228E79"/>
    <w:rsid w:val="28259838"/>
    <w:rsid w:val="282C8ED8"/>
    <w:rsid w:val="2830C216"/>
    <w:rsid w:val="2830E300"/>
    <w:rsid w:val="283167D4"/>
    <w:rsid w:val="283990F6"/>
    <w:rsid w:val="283D4129"/>
    <w:rsid w:val="283DEA5B"/>
    <w:rsid w:val="284164C8"/>
    <w:rsid w:val="2854ACBC"/>
    <w:rsid w:val="285AB70A"/>
    <w:rsid w:val="285BB541"/>
    <w:rsid w:val="285D01EF"/>
    <w:rsid w:val="285EDCE3"/>
    <w:rsid w:val="285F421F"/>
    <w:rsid w:val="28655FE3"/>
    <w:rsid w:val="286A3C8E"/>
    <w:rsid w:val="286F39FC"/>
    <w:rsid w:val="2874FE48"/>
    <w:rsid w:val="287515F6"/>
    <w:rsid w:val="287EE0CC"/>
    <w:rsid w:val="288605E1"/>
    <w:rsid w:val="28893015"/>
    <w:rsid w:val="2897246E"/>
    <w:rsid w:val="2897CA2E"/>
    <w:rsid w:val="28A86AFF"/>
    <w:rsid w:val="28AAED93"/>
    <w:rsid w:val="28B45D6B"/>
    <w:rsid w:val="28B8609A"/>
    <w:rsid w:val="28C2238E"/>
    <w:rsid w:val="28CBA4B9"/>
    <w:rsid w:val="28CF759A"/>
    <w:rsid w:val="28D1305E"/>
    <w:rsid w:val="28D6A5E3"/>
    <w:rsid w:val="28D77D92"/>
    <w:rsid w:val="28E2FB7A"/>
    <w:rsid w:val="28E69849"/>
    <w:rsid w:val="28E766C0"/>
    <w:rsid w:val="28EA6D04"/>
    <w:rsid w:val="28EB6A4A"/>
    <w:rsid w:val="28F10BCB"/>
    <w:rsid w:val="28F22B41"/>
    <w:rsid w:val="28F2E7F8"/>
    <w:rsid w:val="28F501CF"/>
    <w:rsid w:val="28F62D6F"/>
    <w:rsid w:val="2900E14B"/>
    <w:rsid w:val="291169F6"/>
    <w:rsid w:val="2912CC85"/>
    <w:rsid w:val="291F50CA"/>
    <w:rsid w:val="2922EEF6"/>
    <w:rsid w:val="292C2791"/>
    <w:rsid w:val="2937A57F"/>
    <w:rsid w:val="293D74DF"/>
    <w:rsid w:val="294338C3"/>
    <w:rsid w:val="2948FE91"/>
    <w:rsid w:val="294B4E56"/>
    <w:rsid w:val="29573EF9"/>
    <w:rsid w:val="296035BF"/>
    <w:rsid w:val="2966C046"/>
    <w:rsid w:val="2968163C"/>
    <w:rsid w:val="29682B85"/>
    <w:rsid w:val="296FBE87"/>
    <w:rsid w:val="2977526B"/>
    <w:rsid w:val="297F3A82"/>
    <w:rsid w:val="29832EF1"/>
    <w:rsid w:val="29847448"/>
    <w:rsid w:val="298EB41A"/>
    <w:rsid w:val="298F5C34"/>
    <w:rsid w:val="298FACBB"/>
    <w:rsid w:val="299C2DAA"/>
    <w:rsid w:val="29A3FA4D"/>
    <w:rsid w:val="29A51CBB"/>
    <w:rsid w:val="29AB251C"/>
    <w:rsid w:val="29AC6E26"/>
    <w:rsid w:val="29ACEFF9"/>
    <w:rsid w:val="29AFBDA1"/>
    <w:rsid w:val="29AFFB7A"/>
    <w:rsid w:val="29BB3B61"/>
    <w:rsid w:val="29BFC4E0"/>
    <w:rsid w:val="29C478D6"/>
    <w:rsid w:val="29C521A5"/>
    <w:rsid w:val="29CA30E4"/>
    <w:rsid w:val="29D38A8C"/>
    <w:rsid w:val="29D9A69D"/>
    <w:rsid w:val="29DB0D71"/>
    <w:rsid w:val="29E10D68"/>
    <w:rsid w:val="29E26C85"/>
    <w:rsid w:val="29E3AFD8"/>
    <w:rsid w:val="29E6DBAF"/>
    <w:rsid w:val="29E9488A"/>
    <w:rsid w:val="29EC19D9"/>
    <w:rsid w:val="29FF1299"/>
    <w:rsid w:val="2A00601D"/>
    <w:rsid w:val="2A059816"/>
    <w:rsid w:val="2A0BB17F"/>
    <w:rsid w:val="2A0E9A80"/>
    <w:rsid w:val="2A1A84FE"/>
    <w:rsid w:val="2A1E992C"/>
    <w:rsid w:val="2A24D08B"/>
    <w:rsid w:val="2A338FC5"/>
    <w:rsid w:val="2A35E1B8"/>
    <w:rsid w:val="2A35F28B"/>
    <w:rsid w:val="2A365EF6"/>
    <w:rsid w:val="2A372CDE"/>
    <w:rsid w:val="2A3780CC"/>
    <w:rsid w:val="2A400A4C"/>
    <w:rsid w:val="2A4DDF16"/>
    <w:rsid w:val="2A538D3A"/>
    <w:rsid w:val="2A53CD9F"/>
    <w:rsid w:val="2A5BA228"/>
    <w:rsid w:val="2A618EF9"/>
    <w:rsid w:val="2A6592A2"/>
    <w:rsid w:val="2A688F47"/>
    <w:rsid w:val="2A6CE6C4"/>
    <w:rsid w:val="2A6D38A0"/>
    <w:rsid w:val="2A724879"/>
    <w:rsid w:val="2A72D0AF"/>
    <w:rsid w:val="2A72DC99"/>
    <w:rsid w:val="2A7362CF"/>
    <w:rsid w:val="2A7774ED"/>
    <w:rsid w:val="2A7941FD"/>
    <w:rsid w:val="2A8985D0"/>
    <w:rsid w:val="2A89F371"/>
    <w:rsid w:val="2A8AC8A4"/>
    <w:rsid w:val="2A8DFBA2"/>
    <w:rsid w:val="2A91FDD0"/>
    <w:rsid w:val="2A9368C3"/>
    <w:rsid w:val="2A96C93E"/>
    <w:rsid w:val="2A9954F3"/>
    <w:rsid w:val="2AA005FC"/>
    <w:rsid w:val="2AA075AC"/>
    <w:rsid w:val="2AA69FF0"/>
    <w:rsid w:val="2AA99A82"/>
    <w:rsid w:val="2AAABE9F"/>
    <w:rsid w:val="2AAEDDB9"/>
    <w:rsid w:val="2AC39E6D"/>
    <w:rsid w:val="2AC662F6"/>
    <w:rsid w:val="2AD06A8C"/>
    <w:rsid w:val="2AD08D54"/>
    <w:rsid w:val="2AD1F2C2"/>
    <w:rsid w:val="2AD2053D"/>
    <w:rsid w:val="2AD9EF23"/>
    <w:rsid w:val="2AFAB455"/>
    <w:rsid w:val="2AFF27B8"/>
    <w:rsid w:val="2B1154AF"/>
    <w:rsid w:val="2B1D2B85"/>
    <w:rsid w:val="2B25BA5B"/>
    <w:rsid w:val="2B2CFA5E"/>
    <w:rsid w:val="2B2FD29E"/>
    <w:rsid w:val="2B301276"/>
    <w:rsid w:val="2B36EA1E"/>
    <w:rsid w:val="2B528D82"/>
    <w:rsid w:val="2B538C9E"/>
    <w:rsid w:val="2B5F707C"/>
    <w:rsid w:val="2B626259"/>
    <w:rsid w:val="2B653A0F"/>
    <w:rsid w:val="2B660377"/>
    <w:rsid w:val="2B69CE71"/>
    <w:rsid w:val="2B6CA360"/>
    <w:rsid w:val="2B7088B3"/>
    <w:rsid w:val="2B76DDD2"/>
    <w:rsid w:val="2B829A1B"/>
    <w:rsid w:val="2B8AE801"/>
    <w:rsid w:val="2B98EA4C"/>
    <w:rsid w:val="2B9F45FA"/>
    <w:rsid w:val="2BAA7174"/>
    <w:rsid w:val="2BABA69B"/>
    <w:rsid w:val="2BAE821A"/>
    <w:rsid w:val="2BB5E21C"/>
    <w:rsid w:val="2BB7D967"/>
    <w:rsid w:val="2BC085F0"/>
    <w:rsid w:val="2BCDC9F0"/>
    <w:rsid w:val="2BD2DA1F"/>
    <w:rsid w:val="2BD445B2"/>
    <w:rsid w:val="2BEC1BDF"/>
    <w:rsid w:val="2BED438B"/>
    <w:rsid w:val="2BEDBA7F"/>
    <w:rsid w:val="2BF38A40"/>
    <w:rsid w:val="2BFD6B94"/>
    <w:rsid w:val="2C0184F3"/>
    <w:rsid w:val="2C0525C1"/>
    <w:rsid w:val="2C0D33EE"/>
    <w:rsid w:val="2C0F2B0A"/>
    <w:rsid w:val="2C100B7E"/>
    <w:rsid w:val="2C196948"/>
    <w:rsid w:val="2C1A32EF"/>
    <w:rsid w:val="2C2F3924"/>
    <w:rsid w:val="2C2F99DD"/>
    <w:rsid w:val="2C308881"/>
    <w:rsid w:val="2C308B6C"/>
    <w:rsid w:val="2C349B00"/>
    <w:rsid w:val="2C34DDBC"/>
    <w:rsid w:val="2C3BCBD5"/>
    <w:rsid w:val="2C3EC86A"/>
    <w:rsid w:val="2C470017"/>
    <w:rsid w:val="2C490C4F"/>
    <w:rsid w:val="2C494F68"/>
    <w:rsid w:val="2C49C6A5"/>
    <w:rsid w:val="2C4BC8BE"/>
    <w:rsid w:val="2C5B91D1"/>
    <w:rsid w:val="2C60462F"/>
    <w:rsid w:val="2C6FF239"/>
    <w:rsid w:val="2C72B97C"/>
    <w:rsid w:val="2C78772C"/>
    <w:rsid w:val="2C7A8191"/>
    <w:rsid w:val="2C7E8A56"/>
    <w:rsid w:val="2C870E59"/>
    <w:rsid w:val="2C878F23"/>
    <w:rsid w:val="2C87D6E3"/>
    <w:rsid w:val="2C8FFCEF"/>
    <w:rsid w:val="2C953E65"/>
    <w:rsid w:val="2C9CE299"/>
    <w:rsid w:val="2C9FA27A"/>
    <w:rsid w:val="2CA12580"/>
    <w:rsid w:val="2CA4C7D7"/>
    <w:rsid w:val="2CA5FB56"/>
    <w:rsid w:val="2CA9CAC8"/>
    <w:rsid w:val="2CACF91C"/>
    <w:rsid w:val="2CAE7B1A"/>
    <w:rsid w:val="2CC029FF"/>
    <w:rsid w:val="2CCA7924"/>
    <w:rsid w:val="2CCEA967"/>
    <w:rsid w:val="2CD2BA7F"/>
    <w:rsid w:val="2CD4B6CB"/>
    <w:rsid w:val="2CD823E7"/>
    <w:rsid w:val="2CE0AC98"/>
    <w:rsid w:val="2CE4FECC"/>
    <w:rsid w:val="2CE510B9"/>
    <w:rsid w:val="2CE90143"/>
    <w:rsid w:val="2CEF5CFF"/>
    <w:rsid w:val="2CF1435E"/>
    <w:rsid w:val="2CF27278"/>
    <w:rsid w:val="2CF41FAE"/>
    <w:rsid w:val="2CF45415"/>
    <w:rsid w:val="2CFC19DE"/>
    <w:rsid w:val="2CFC2C57"/>
    <w:rsid w:val="2CFD473B"/>
    <w:rsid w:val="2D022421"/>
    <w:rsid w:val="2D078C8B"/>
    <w:rsid w:val="2D093FDA"/>
    <w:rsid w:val="2D0A909B"/>
    <w:rsid w:val="2D0E980E"/>
    <w:rsid w:val="2D15A97D"/>
    <w:rsid w:val="2D1EE9F6"/>
    <w:rsid w:val="2D39B8B8"/>
    <w:rsid w:val="2D3D309C"/>
    <w:rsid w:val="2D41527A"/>
    <w:rsid w:val="2D42BF88"/>
    <w:rsid w:val="2D44F171"/>
    <w:rsid w:val="2D4ACA0B"/>
    <w:rsid w:val="2D4CCC9C"/>
    <w:rsid w:val="2D501812"/>
    <w:rsid w:val="2D52BEBF"/>
    <w:rsid w:val="2D57B29B"/>
    <w:rsid w:val="2D5A6723"/>
    <w:rsid w:val="2D5B5C10"/>
    <w:rsid w:val="2D5CA469"/>
    <w:rsid w:val="2D5DECC0"/>
    <w:rsid w:val="2D636137"/>
    <w:rsid w:val="2D676BB1"/>
    <w:rsid w:val="2D693BB6"/>
    <w:rsid w:val="2D6E8BBF"/>
    <w:rsid w:val="2D793D72"/>
    <w:rsid w:val="2D795519"/>
    <w:rsid w:val="2D7B97E2"/>
    <w:rsid w:val="2D80854C"/>
    <w:rsid w:val="2D81DA5A"/>
    <w:rsid w:val="2D83D9F0"/>
    <w:rsid w:val="2D89F0C3"/>
    <w:rsid w:val="2D937A6D"/>
    <w:rsid w:val="2D98A610"/>
    <w:rsid w:val="2D9A6E61"/>
    <w:rsid w:val="2DA05ED0"/>
    <w:rsid w:val="2DA5283D"/>
    <w:rsid w:val="2DA775A4"/>
    <w:rsid w:val="2DB06601"/>
    <w:rsid w:val="2DB6054B"/>
    <w:rsid w:val="2DBB7111"/>
    <w:rsid w:val="2DBBC38F"/>
    <w:rsid w:val="2DBC37C9"/>
    <w:rsid w:val="2DBD4276"/>
    <w:rsid w:val="2DC12692"/>
    <w:rsid w:val="2DC3BB57"/>
    <w:rsid w:val="2DCBD08C"/>
    <w:rsid w:val="2DDADDD1"/>
    <w:rsid w:val="2DE05B93"/>
    <w:rsid w:val="2DE1244D"/>
    <w:rsid w:val="2DE18A40"/>
    <w:rsid w:val="2DE276AE"/>
    <w:rsid w:val="2DE2FD97"/>
    <w:rsid w:val="2DE4E146"/>
    <w:rsid w:val="2DED5FD6"/>
    <w:rsid w:val="2DF50DEC"/>
    <w:rsid w:val="2DF8D825"/>
    <w:rsid w:val="2DFCD567"/>
    <w:rsid w:val="2E0CCA30"/>
    <w:rsid w:val="2E0DFEF0"/>
    <w:rsid w:val="2E0DFFFA"/>
    <w:rsid w:val="2E0E274D"/>
    <w:rsid w:val="2E14BA58"/>
    <w:rsid w:val="2E1651F2"/>
    <w:rsid w:val="2E1F8966"/>
    <w:rsid w:val="2E275DEE"/>
    <w:rsid w:val="2E2D0E98"/>
    <w:rsid w:val="2E2D8EC7"/>
    <w:rsid w:val="2E2D9397"/>
    <w:rsid w:val="2E2FC3EF"/>
    <w:rsid w:val="2E302363"/>
    <w:rsid w:val="2E33C1CC"/>
    <w:rsid w:val="2E357951"/>
    <w:rsid w:val="2E382A4E"/>
    <w:rsid w:val="2E494971"/>
    <w:rsid w:val="2E4A9D16"/>
    <w:rsid w:val="2E548982"/>
    <w:rsid w:val="2E5DBC50"/>
    <w:rsid w:val="2E635118"/>
    <w:rsid w:val="2E6585C2"/>
    <w:rsid w:val="2E676D28"/>
    <w:rsid w:val="2E68CBE3"/>
    <w:rsid w:val="2E6B83E9"/>
    <w:rsid w:val="2E6C4F59"/>
    <w:rsid w:val="2E6CED85"/>
    <w:rsid w:val="2E6D8E46"/>
    <w:rsid w:val="2E6E13FB"/>
    <w:rsid w:val="2E72655D"/>
    <w:rsid w:val="2E73B1EC"/>
    <w:rsid w:val="2E7591CC"/>
    <w:rsid w:val="2E7A9079"/>
    <w:rsid w:val="2E7B485D"/>
    <w:rsid w:val="2E7F5E5B"/>
    <w:rsid w:val="2E7F9A87"/>
    <w:rsid w:val="2E85C96E"/>
    <w:rsid w:val="2E8767F2"/>
    <w:rsid w:val="2E884693"/>
    <w:rsid w:val="2E8E7835"/>
    <w:rsid w:val="2E8F0B2C"/>
    <w:rsid w:val="2EA2E932"/>
    <w:rsid w:val="2EA382BE"/>
    <w:rsid w:val="2EB4B4C3"/>
    <w:rsid w:val="2EBEE77A"/>
    <w:rsid w:val="2EC39853"/>
    <w:rsid w:val="2EC574F7"/>
    <w:rsid w:val="2EC5D129"/>
    <w:rsid w:val="2ECAE0C7"/>
    <w:rsid w:val="2ED2CB7C"/>
    <w:rsid w:val="2ED571FA"/>
    <w:rsid w:val="2EDD5EB7"/>
    <w:rsid w:val="2EDF03CC"/>
    <w:rsid w:val="2EE5375E"/>
    <w:rsid w:val="2EE68A76"/>
    <w:rsid w:val="2EF2D763"/>
    <w:rsid w:val="2EF717D2"/>
    <w:rsid w:val="2EFF5BA2"/>
    <w:rsid w:val="2F008883"/>
    <w:rsid w:val="2F0A9732"/>
    <w:rsid w:val="2F0AF153"/>
    <w:rsid w:val="2F15FB0E"/>
    <w:rsid w:val="2F166378"/>
    <w:rsid w:val="2F1B2443"/>
    <w:rsid w:val="2F231E25"/>
    <w:rsid w:val="2F24780A"/>
    <w:rsid w:val="2F259FFE"/>
    <w:rsid w:val="2F2C30E3"/>
    <w:rsid w:val="2F2D6714"/>
    <w:rsid w:val="2F372CFD"/>
    <w:rsid w:val="2F399603"/>
    <w:rsid w:val="2F48BA68"/>
    <w:rsid w:val="2F4E58AC"/>
    <w:rsid w:val="2F4EC863"/>
    <w:rsid w:val="2F50B56E"/>
    <w:rsid w:val="2F575FFB"/>
    <w:rsid w:val="2F58A7EB"/>
    <w:rsid w:val="2F5D3294"/>
    <w:rsid w:val="2F628749"/>
    <w:rsid w:val="2F6411DA"/>
    <w:rsid w:val="2F65600C"/>
    <w:rsid w:val="2F6855AA"/>
    <w:rsid w:val="2F6AD5C3"/>
    <w:rsid w:val="2F754289"/>
    <w:rsid w:val="2F7DAF52"/>
    <w:rsid w:val="2F7FFB27"/>
    <w:rsid w:val="2F86B99B"/>
    <w:rsid w:val="2F9294DD"/>
    <w:rsid w:val="2F94A886"/>
    <w:rsid w:val="2F9B4B95"/>
    <w:rsid w:val="2FA3BC28"/>
    <w:rsid w:val="2FA76A95"/>
    <w:rsid w:val="2FAAC5E3"/>
    <w:rsid w:val="2FACE247"/>
    <w:rsid w:val="2FB69233"/>
    <w:rsid w:val="2FC8FDF8"/>
    <w:rsid w:val="2FCD61BE"/>
    <w:rsid w:val="2FD954FA"/>
    <w:rsid w:val="2FE02C50"/>
    <w:rsid w:val="2FE4AE85"/>
    <w:rsid w:val="2FEED51D"/>
    <w:rsid w:val="2FF032AD"/>
    <w:rsid w:val="2FF13229"/>
    <w:rsid w:val="2FF5545B"/>
    <w:rsid w:val="2FF7FE2D"/>
    <w:rsid w:val="2FFCE237"/>
    <w:rsid w:val="30033D89"/>
    <w:rsid w:val="300A50A9"/>
    <w:rsid w:val="301CF5C6"/>
    <w:rsid w:val="302FF985"/>
    <w:rsid w:val="303348DF"/>
    <w:rsid w:val="303C25BC"/>
    <w:rsid w:val="30419E21"/>
    <w:rsid w:val="3041D34A"/>
    <w:rsid w:val="304CCD77"/>
    <w:rsid w:val="30517B08"/>
    <w:rsid w:val="305A5FE5"/>
    <w:rsid w:val="3061FD8B"/>
    <w:rsid w:val="30742218"/>
    <w:rsid w:val="30792F18"/>
    <w:rsid w:val="30914568"/>
    <w:rsid w:val="30935E88"/>
    <w:rsid w:val="3095861E"/>
    <w:rsid w:val="309D7253"/>
    <w:rsid w:val="30A2FDC5"/>
    <w:rsid w:val="30A4ADC3"/>
    <w:rsid w:val="30ACE49C"/>
    <w:rsid w:val="30AD864C"/>
    <w:rsid w:val="30ADE948"/>
    <w:rsid w:val="30B0A273"/>
    <w:rsid w:val="30B2BF9B"/>
    <w:rsid w:val="30B8260E"/>
    <w:rsid w:val="30B9D088"/>
    <w:rsid w:val="30BDCAE9"/>
    <w:rsid w:val="30BEEE86"/>
    <w:rsid w:val="30BFA404"/>
    <w:rsid w:val="30C11194"/>
    <w:rsid w:val="30C2D0EF"/>
    <w:rsid w:val="30C4594F"/>
    <w:rsid w:val="30CAFD9E"/>
    <w:rsid w:val="30CF6484"/>
    <w:rsid w:val="30CF89BE"/>
    <w:rsid w:val="30D1A32D"/>
    <w:rsid w:val="30D24CE8"/>
    <w:rsid w:val="30D4DFC5"/>
    <w:rsid w:val="30D60F25"/>
    <w:rsid w:val="30E1155F"/>
    <w:rsid w:val="30E2B106"/>
    <w:rsid w:val="30E733AD"/>
    <w:rsid w:val="30EA8768"/>
    <w:rsid w:val="30ECE2BB"/>
    <w:rsid w:val="30F2B9C8"/>
    <w:rsid w:val="30F3DE57"/>
    <w:rsid w:val="30F3E93C"/>
    <w:rsid w:val="30F49C37"/>
    <w:rsid w:val="30F8ABF4"/>
    <w:rsid w:val="30FA77BB"/>
    <w:rsid w:val="30FBF422"/>
    <w:rsid w:val="30FC71A1"/>
    <w:rsid w:val="30FFFAD5"/>
    <w:rsid w:val="3102A1D3"/>
    <w:rsid w:val="3104B623"/>
    <w:rsid w:val="310EAB14"/>
    <w:rsid w:val="310FA567"/>
    <w:rsid w:val="3117F320"/>
    <w:rsid w:val="3118174C"/>
    <w:rsid w:val="3123CCBF"/>
    <w:rsid w:val="312588F4"/>
    <w:rsid w:val="312E2EAA"/>
    <w:rsid w:val="31329DE8"/>
    <w:rsid w:val="3133C1E4"/>
    <w:rsid w:val="31355A61"/>
    <w:rsid w:val="3136CCF9"/>
    <w:rsid w:val="313DF518"/>
    <w:rsid w:val="313FB1F7"/>
    <w:rsid w:val="314856E1"/>
    <w:rsid w:val="314B6C23"/>
    <w:rsid w:val="314BDC28"/>
    <w:rsid w:val="314FD588"/>
    <w:rsid w:val="31502A3D"/>
    <w:rsid w:val="315AF710"/>
    <w:rsid w:val="315FB41D"/>
    <w:rsid w:val="3168E8ED"/>
    <w:rsid w:val="316EB401"/>
    <w:rsid w:val="316F9C55"/>
    <w:rsid w:val="316FBD1C"/>
    <w:rsid w:val="31709693"/>
    <w:rsid w:val="3170EBCA"/>
    <w:rsid w:val="31796A3C"/>
    <w:rsid w:val="3179CDF0"/>
    <w:rsid w:val="31810C1D"/>
    <w:rsid w:val="31819C09"/>
    <w:rsid w:val="31885A4B"/>
    <w:rsid w:val="318C030E"/>
    <w:rsid w:val="31951AD4"/>
    <w:rsid w:val="31955D12"/>
    <w:rsid w:val="3197B772"/>
    <w:rsid w:val="31981869"/>
    <w:rsid w:val="319A02DD"/>
    <w:rsid w:val="31A6624A"/>
    <w:rsid w:val="31AAD149"/>
    <w:rsid w:val="31B4D7F0"/>
    <w:rsid w:val="31BACC61"/>
    <w:rsid w:val="31BE9DC6"/>
    <w:rsid w:val="31C2DB04"/>
    <w:rsid w:val="31C9F1BC"/>
    <w:rsid w:val="31CD6D9D"/>
    <w:rsid w:val="31D8F309"/>
    <w:rsid w:val="31DC10B6"/>
    <w:rsid w:val="31E0EDE8"/>
    <w:rsid w:val="31E4E5AB"/>
    <w:rsid w:val="31EF570A"/>
    <w:rsid w:val="31F24C30"/>
    <w:rsid w:val="31FCDF2A"/>
    <w:rsid w:val="3206C1FF"/>
    <w:rsid w:val="320E4E50"/>
    <w:rsid w:val="320F9015"/>
    <w:rsid w:val="3211C43B"/>
    <w:rsid w:val="32179BC9"/>
    <w:rsid w:val="3219B635"/>
    <w:rsid w:val="3223481F"/>
    <w:rsid w:val="322A7825"/>
    <w:rsid w:val="322D4E39"/>
    <w:rsid w:val="3231CBC8"/>
    <w:rsid w:val="3232919A"/>
    <w:rsid w:val="3232C36E"/>
    <w:rsid w:val="32334835"/>
    <w:rsid w:val="3233CF07"/>
    <w:rsid w:val="32383090"/>
    <w:rsid w:val="3241C7BA"/>
    <w:rsid w:val="324757C0"/>
    <w:rsid w:val="325825BE"/>
    <w:rsid w:val="325A0494"/>
    <w:rsid w:val="325BFCEB"/>
    <w:rsid w:val="3263D5F9"/>
    <w:rsid w:val="326ADEE1"/>
    <w:rsid w:val="326EC8A6"/>
    <w:rsid w:val="3273A833"/>
    <w:rsid w:val="32774B69"/>
    <w:rsid w:val="3282230D"/>
    <w:rsid w:val="32881E5B"/>
    <w:rsid w:val="328B33DD"/>
    <w:rsid w:val="328CB0BA"/>
    <w:rsid w:val="3290E690"/>
    <w:rsid w:val="329F6520"/>
    <w:rsid w:val="32A0789B"/>
    <w:rsid w:val="32A1BA84"/>
    <w:rsid w:val="32A9E533"/>
    <w:rsid w:val="32AE4A49"/>
    <w:rsid w:val="32AF1668"/>
    <w:rsid w:val="32BC801B"/>
    <w:rsid w:val="32BE1FA0"/>
    <w:rsid w:val="32C20668"/>
    <w:rsid w:val="32CC4948"/>
    <w:rsid w:val="32D07306"/>
    <w:rsid w:val="32D5A362"/>
    <w:rsid w:val="32E02CDA"/>
    <w:rsid w:val="32EFFA01"/>
    <w:rsid w:val="32FE7964"/>
    <w:rsid w:val="32FE9C98"/>
    <w:rsid w:val="330CBB90"/>
    <w:rsid w:val="33109582"/>
    <w:rsid w:val="3310F9AE"/>
    <w:rsid w:val="331A3CD8"/>
    <w:rsid w:val="331D14A8"/>
    <w:rsid w:val="331E3ABF"/>
    <w:rsid w:val="3322E3E8"/>
    <w:rsid w:val="33260C3C"/>
    <w:rsid w:val="3348F9D7"/>
    <w:rsid w:val="335A6E27"/>
    <w:rsid w:val="335F83A0"/>
    <w:rsid w:val="33601D43"/>
    <w:rsid w:val="3360907A"/>
    <w:rsid w:val="33689A16"/>
    <w:rsid w:val="3378E012"/>
    <w:rsid w:val="337E63FC"/>
    <w:rsid w:val="3381A8AE"/>
    <w:rsid w:val="338CCC9D"/>
    <w:rsid w:val="338ED454"/>
    <w:rsid w:val="33958F1C"/>
    <w:rsid w:val="339ACAF7"/>
    <w:rsid w:val="339E7A07"/>
    <w:rsid w:val="33A233C6"/>
    <w:rsid w:val="33A8C92E"/>
    <w:rsid w:val="33A9B09D"/>
    <w:rsid w:val="33B078EF"/>
    <w:rsid w:val="33B31059"/>
    <w:rsid w:val="33B33ECE"/>
    <w:rsid w:val="33B74A06"/>
    <w:rsid w:val="33BA72F0"/>
    <w:rsid w:val="33BB899A"/>
    <w:rsid w:val="33CD2B86"/>
    <w:rsid w:val="33D1F5D5"/>
    <w:rsid w:val="33D860A7"/>
    <w:rsid w:val="33E76FEE"/>
    <w:rsid w:val="33FE74DB"/>
    <w:rsid w:val="3400E361"/>
    <w:rsid w:val="3405064C"/>
    <w:rsid w:val="340A1706"/>
    <w:rsid w:val="3413C299"/>
    <w:rsid w:val="3418DE31"/>
    <w:rsid w:val="3419BE85"/>
    <w:rsid w:val="341D27D9"/>
    <w:rsid w:val="3440E7B5"/>
    <w:rsid w:val="34497B1F"/>
    <w:rsid w:val="345B8D47"/>
    <w:rsid w:val="345E8DF1"/>
    <w:rsid w:val="3461BA55"/>
    <w:rsid w:val="3463671E"/>
    <w:rsid w:val="3468EEF9"/>
    <w:rsid w:val="346CC95C"/>
    <w:rsid w:val="346EC3FD"/>
    <w:rsid w:val="3480680C"/>
    <w:rsid w:val="3484171C"/>
    <w:rsid w:val="3487B801"/>
    <w:rsid w:val="348B4FFB"/>
    <w:rsid w:val="348B78EF"/>
    <w:rsid w:val="348CFD51"/>
    <w:rsid w:val="348F1DC5"/>
    <w:rsid w:val="348F2D50"/>
    <w:rsid w:val="348F9DAE"/>
    <w:rsid w:val="349C1EB1"/>
    <w:rsid w:val="349C57A2"/>
    <w:rsid w:val="349EBCF6"/>
    <w:rsid w:val="34A0F672"/>
    <w:rsid w:val="34A9D6BD"/>
    <w:rsid w:val="34B1347C"/>
    <w:rsid w:val="34B82B95"/>
    <w:rsid w:val="34B9D5DD"/>
    <w:rsid w:val="34C11187"/>
    <w:rsid w:val="34C30D3F"/>
    <w:rsid w:val="34C31588"/>
    <w:rsid w:val="34C33569"/>
    <w:rsid w:val="34C3B954"/>
    <w:rsid w:val="34C3D3DF"/>
    <w:rsid w:val="34C53FC1"/>
    <w:rsid w:val="34D47621"/>
    <w:rsid w:val="34DFCED2"/>
    <w:rsid w:val="34F6E239"/>
    <w:rsid w:val="34FA4D28"/>
    <w:rsid w:val="34FCCDB0"/>
    <w:rsid w:val="34FF7326"/>
    <w:rsid w:val="350B2B52"/>
    <w:rsid w:val="350D42D7"/>
    <w:rsid w:val="350FC5EB"/>
    <w:rsid w:val="3513D049"/>
    <w:rsid w:val="3516E336"/>
    <w:rsid w:val="351E3987"/>
    <w:rsid w:val="35302ED7"/>
    <w:rsid w:val="35310477"/>
    <w:rsid w:val="353D8B15"/>
    <w:rsid w:val="354A069B"/>
    <w:rsid w:val="354C5FEB"/>
    <w:rsid w:val="35564351"/>
    <w:rsid w:val="3565ADEB"/>
    <w:rsid w:val="35666302"/>
    <w:rsid w:val="356C974B"/>
    <w:rsid w:val="356CD74D"/>
    <w:rsid w:val="356CEE41"/>
    <w:rsid w:val="356DEDC7"/>
    <w:rsid w:val="357AB1E2"/>
    <w:rsid w:val="357CBEDD"/>
    <w:rsid w:val="357FEE5B"/>
    <w:rsid w:val="3587A975"/>
    <w:rsid w:val="3588EAF9"/>
    <w:rsid w:val="358CB57B"/>
    <w:rsid w:val="358F90EF"/>
    <w:rsid w:val="359C08E4"/>
    <w:rsid w:val="35AA1E3B"/>
    <w:rsid w:val="35C59915"/>
    <w:rsid w:val="35C701D1"/>
    <w:rsid w:val="35C9D38D"/>
    <w:rsid w:val="35CB562B"/>
    <w:rsid w:val="35CB96F4"/>
    <w:rsid w:val="35D7EDD0"/>
    <w:rsid w:val="35D82730"/>
    <w:rsid w:val="35DA19BC"/>
    <w:rsid w:val="35E5A1DA"/>
    <w:rsid w:val="35F6358F"/>
    <w:rsid w:val="35FD691D"/>
    <w:rsid w:val="360146CA"/>
    <w:rsid w:val="360419FB"/>
    <w:rsid w:val="360BA658"/>
    <w:rsid w:val="361DC09E"/>
    <w:rsid w:val="36293418"/>
    <w:rsid w:val="362C15BA"/>
    <w:rsid w:val="3632D99E"/>
    <w:rsid w:val="36333C9F"/>
    <w:rsid w:val="363AD399"/>
    <w:rsid w:val="363CF5E5"/>
    <w:rsid w:val="36406CD8"/>
    <w:rsid w:val="364210DB"/>
    <w:rsid w:val="36458AC5"/>
    <w:rsid w:val="36567D8F"/>
    <w:rsid w:val="365F772F"/>
    <w:rsid w:val="36607E53"/>
    <w:rsid w:val="3660B176"/>
    <w:rsid w:val="3671C8D1"/>
    <w:rsid w:val="36724B89"/>
    <w:rsid w:val="3679922D"/>
    <w:rsid w:val="367FDE92"/>
    <w:rsid w:val="3686A6FD"/>
    <w:rsid w:val="368B8582"/>
    <w:rsid w:val="368E6BAA"/>
    <w:rsid w:val="3693876F"/>
    <w:rsid w:val="36975BC1"/>
    <w:rsid w:val="369F0FD5"/>
    <w:rsid w:val="36A22E9E"/>
    <w:rsid w:val="36A79A33"/>
    <w:rsid w:val="36A8D4B6"/>
    <w:rsid w:val="36BCFA6B"/>
    <w:rsid w:val="36BED4F7"/>
    <w:rsid w:val="36C06229"/>
    <w:rsid w:val="36CE08B5"/>
    <w:rsid w:val="36CF8C69"/>
    <w:rsid w:val="36D27A1B"/>
    <w:rsid w:val="36E2D6CB"/>
    <w:rsid w:val="36E89065"/>
    <w:rsid w:val="36EF4F3A"/>
    <w:rsid w:val="36F06926"/>
    <w:rsid w:val="36F202AF"/>
    <w:rsid w:val="36F4C7DB"/>
    <w:rsid w:val="37047589"/>
    <w:rsid w:val="37089143"/>
    <w:rsid w:val="370A0CAD"/>
    <w:rsid w:val="370F2399"/>
    <w:rsid w:val="371B66A0"/>
    <w:rsid w:val="371ED08B"/>
    <w:rsid w:val="371FFC54"/>
    <w:rsid w:val="3725C047"/>
    <w:rsid w:val="3726161D"/>
    <w:rsid w:val="373B713C"/>
    <w:rsid w:val="373BB320"/>
    <w:rsid w:val="37412EDF"/>
    <w:rsid w:val="37418EAF"/>
    <w:rsid w:val="3742FCDF"/>
    <w:rsid w:val="37469459"/>
    <w:rsid w:val="37479441"/>
    <w:rsid w:val="374CC356"/>
    <w:rsid w:val="374DFF83"/>
    <w:rsid w:val="374EE07B"/>
    <w:rsid w:val="375BD981"/>
    <w:rsid w:val="37690BF3"/>
    <w:rsid w:val="376B7D49"/>
    <w:rsid w:val="3773BE31"/>
    <w:rsid w:val="3774DFB2"/>
    <w:rsid w:val="37771698"/>
    <w:rsid w:val="378314BD"/>
    <w:rsid w:val="3789A691"/>
    <w:rsid w:val="378D4171"/>
    <w:rsid w:val="37ABCC28"/>
    <w:rsid w:val="37AF54C6"/>
    <w:rsid w:val="37AFEEDE"/>
    <w:rsid w:val="37B090ED"/>
    <w:rsid w:val="37B4BAD0"/>
    <w:rsid w:val="37B9B4A9"/>
    <w:rsid w:val="37BAFD7D"/>
    <w:rsid w:val="37BC103C"/>
    <w:rsid w:val="37C460FA"/>
    <w:rsid w:val="37C923EB"/>
    <w:rsid w:val="37D6A3FA"/>
    <w:rsid w:val="37D766FF"/>
    <w:rsid w:val="37E09453"/>
    <w:rsid w:val="37E10275"/>
    <w:rsid w:val="37EAC200"/>
    <w:rsid w:val="37EE03D4"/>
    <w:rsid w:val="37F42157"/>
    <w:rsid w:val="37F593D6"/>
    <w:rsid w:val="37FC0577"/>
    <w:rsid w:val="37FCA9DF"/>
    <w:rsid w:val="37FE60CC"/>
    <w:rsid w:val="37FEE744"/>
    <w:rsid w:val="380049C5"/>
    <w:rsid w:val="3807C07E"/>
    <w:rsid w:val="38094FB9"/>
    <w:rsid w:val="380A97F3"/>
    <w:rsid w:val="380F6EB6"/>
    <w:rsid w:val="38104407"/>
    <w:rsid w:val="3814821A"/>
    <w:rsid w:val="3817733C"/>
    <w:rsid w:val="38197C76"/>
    <w:rsid w:val="382152E2"/>
    <w:rsid w:val="382B57D4"/>
    <w:rsid w:val="382C36AD"/>
    <w:rsid w:val="382C53D6"/>
    <w:rsid w:val="382CFD59"/>
    <w:rsid w:val="382D37AF"/>
    <w:rsid w:val="38303109"/>
    <w:rsid w:val="3834D92E"/>
    <w:rsid w:val="38375B0B"/>
    <w:rsid w:val="384975D8"/>
    <w:rsid w:val="385316B5"/>
    <w:rsid w:val="3863C19C"/>
    <w:rsid w:val="3879E1F2"/>
    <w:rsid w:val="387F9C6D"/>
    <w:rsid w:val="3895166B"/>
    <w:rsid w:val="38A461A4"/>
    <w:rsid w:val="38A683C9"/>
    <w:rsid w:val="38B2D567"/>
    <w:rsid w:val="38BD90A6"/>
    <w:rsid w:val="38BF6A0A"/>
    <w:rsid w:val="38C8DC0A"/>
    <w:rsid w:val="38C9632E"/>
    <w:rsid w:val="38D085B5"/>
    <w:rsid w:val="38D3E8BD"/>
    <w:rsid w:val="38DD5F10"/>
    <w:rsid w:val="38DFBFFB"/>
    <w:rsid w:val="38DFDACE"/>
    <w:rsid w:val="38F28494"/>
    <w:rsid w:val="38F58FDC"/>
    <w:rsid w:val="3902FC72"/>
    <w:rsid w:val="390394B0"/>
    <w:rsid w:val="390AECFA"/>
    <w:rsid w:val="3915B923"/>
    <w:rsid w:val="393BD2B4"/>
    <w:rsid w:val="393F293B"/>
    <w:rsid w:val="394CA5CF"/>
    <w:rsid w:val="394D792D"/>
    <w:rsid w:val="3951D43A"/>
    <w:rsid w:val="3953F0ED"/>
    <w:rsid w:val="3968648E"/>
    <w:rsid w:val="396F13AE"/>
    <w:rsid w:val="396F9E7C"/>
    <w:rsid w:val="3974BAD6"/>
    <w:rsid w:val="39756D07"/>
    <w:rsid w:val="3976A6ED"/>
    <w:rsid w:val="397DC39F"/>
    <w:rsid w:val="397F822D"/>
    <w:rsid w:val="397FA42B"/>
    <w:rsid w:val="3981156C"/>
    <w:rsid w:val="39889CE1"/>
    <w:rsid w:val="398BE65D"/>
    <w:rsid w:val="3996FAE6"/>
    <w:rsid w:val="3997D5D8"/>
    <w:rsid w:val="399F1BC1"/>
    <w:rsid w:val="39A4C529"/>
    <w:rsid w:val="39A70CC7"/>
    <w:rsid w:val="39B2F640"/>
    <w:rsid w:val="39B47E5E"/>
    <w:rsid w:val="39B7124A"/>
    <w:rsid w:val="39BA8FC0"/>
    <w:rsid w:val="39BB07AE"/>
    <w:rsid w:val="39BB5C2D"/>
    <w:rsid w:val="39C6506A"/>
    <w:rsid w:val="39CCE736"/>
    <w:rsid w:val="39CD94C6"/>
    <w:rsid w:val="39DC20DD"/>
    <w:rsid w:val="39E7BD2E"/>
    <w:rsid w:val="39EA42E6"/>
    <w:rsid w:val="39EF6BDF"/>
    <w:rsid w:val="39F4801C"/>
    <w:rsid w:val="39F92080"/>
    <w:rsid w:val="39FBC863"/>
    <w:rsid w:val="3A01A62E"/>
    <w:rsid w:val="3A08C03D"/>
    <w:rsid w:val="3A1115EF"/>
    <w:rsid w:val="3A14F2DB"/>
    <w:rsid w:val="3A21741B"/>
    <w:rsid w:val="3A239F7D"/>
    <w:rsid w:val="3A24FC4D"/>
    <w:rsid w:val="3A26690D"/>
    <w:rsid w:val="3A273589"/>
    <w:rsid w:val="3A27BDAF"/>
    <w:rsid w:val="3A443260"/>
    <w:rsid w:val="3A48F1C9"/>
    <w:rsid w:val="3A50584A"/>
    <w:rsid w:val="3A544336"/>
    <w:rsid w:val="3A5753C7"/>
    <w:rsid w:val="3A6522B0"/>
    <w:rsid w:val="3A67C817"/>
    <w:rsid w:val="3A68F54F"/>
    <w:rsid w:val="3A6FA2F0"/>
    <w:rsid w:val="3A70C371"/>
    <w:rsid w:val="3A792F71"/>
    <w:rsid w:val="3A7BF756"/>
    <w:rsid w:val="3A7E351B"/>
    <w:rsid w:val="3A7EA56B"/>
    <w:rsid w:val="3A80F178"/>
    <w:rsid w:val="3A8DCEAB"/>
    <w:rsid w:val="3A91B304"/>
    <w:rsid w:val="3A9607B4"/>
    <w:rsid w:val="3AA50A86"/>
    <w:rsid w:val="3AA543F5"/>
    <w:rsid w:val="3AA54A9B"/>
    <w:rsid w:val="3AC191A4"/>
    <w:rsid w:val="3AC66BCB"/>
    <w:rsid w:val="3AC85E65"/>
    <w:rsid w:val="3AD3BFC9"/>
    <w:rsid w:val="3AD6121F"/>
    <w:rsid w:val="3ADCA4B1"/>
    <w:rsid w:val="3AE7100E"/>
    <w:rsid w:val="3AF04364"/>
    <w:rsid w:val="3AF1D877"/>
    <w:rsid w:val="3AF27577"/>
    <w:rsid w:val="3AF2E972"/>
    <w:rsid w:val="3AFB28FC"/>
    <w:rsid w:val="3B03111F"/>
    <w:rsid w:val="3B0D4533"/>
    <w:rsid w:val="3B0F6E56"/>
    <w:rsid w:val="3B119C33"/>
    <w:rsid w:val="3B1FDE0A"/>
    <w:rsid w:val="3B241F14"/>
    <w:rsid w:val="3B35DA35"/>
    <w:rsid w:val="3B371AA7"/>
    <w:rsid w:val="3B3A85DB"/>
    <w:rsid w:val="3B3E34C8"/>
    <w:rsid w:val="3B43596F"/>
    <w:rsid w:val="3B43848E"/>
    <w:rsid w:val="3B49D0EB"/>
    <w:rsid w:val="3B4C6088"/>
    <w:rsid w:val="3B4D9C8B"/>
    <w:rsid w:val="3B5494BA"/>
    <w:rsid w:val="3B580980"/>
    <w:rsid w:val="3B5C6DD7"/>
    <w:rsid w:val="3B5CCDAE"/>
    <w:rsid w:val="3B5EBC1F"/>
    <w:rsid w:val="3B65ED9A"/>
    <w:rsid w:val="3B661257"/>
    <w:rsid w:val="3B678602"/>
    <w:rsid w:val="3B695903"/>
    <w:rsid w:val="3B7086EE"/>
    <w:rsid w:val="3B7EFB9E"/>
    <w:rsid w:val="3B89968A"/>
    <w:rsid w:val="3B91AB91"/>
    <w:rsid w:val="3B9BCE29"/>
    <w:rsid w:val="3BA12373"/>
    <w:rsid w:val="3BA880A6"/>
    <w:rsid w:val="3BAC55F3"/>
    <w:rsid w:val="3BB12542"/>
    <w:rsid w:val="3BB620D8"/>
    <w:rsid w:val="3BB7FD65"/>
    <w:rsid w:val="3BB89080"/>
    <w:rsid w:val="3BBA7061"/>
    <w:rsid w:val="3BC2B1A8"/>
    <w:rsid w:val="3BC37A27"/>
    <w:rsid w:val="3BCCBB2B"/>
    <w:rsid w:val="3BCEBCE4"/>
    <w:rsid w:val="3BCF74EE"/>
    <w:rsid w:val="3BCFD40D"/>
    <w:rsid w:val="3BD32B6C"/>
    <w:rsid w:val="3BD6683B"/>
    <w:rsid w:val="3BDF040C"/>
    <w:rsid w:val="3BEF9743"/>
    <w:rsid w:val="3BEFE2F8"/>
    <w:rsid w:val="3BF62B15"/>
    <w:rsid w:val="3C06F1FD"/>
    <w:rsid w:val="3C08B450"/>
    <w:rsid w:val="3C18CFED"/>
    <w:rsid w:val="3C1A057C"/>
    <w:rsid w:val="3C244F40"/>
    <w:rsid w:val="3C254D6A"/>
    <w:rsid w:val="3C29A006"/>
    <w:rsid w:val="3C2E433D"/>
    <w:rsid w:val="3C3CB281"/>
    <w:rsid w:val="3C3FA5C2"/>
    <w:rsid w:val="3C419EFB"/>
    <w:rsid w:val="3C4BFEE9"/>
    <w:rsid w:val="3C4CA4D1"/>
    <w:rsid w:val="3C4EB170"/>
    <w:rsid w:val="3C514A65"/>
    <w:rsid w:val="3C58BADB"/>
    <w:rsid w:val="3C5E3262"/>
    <w:rsid w:val="3C65FBFA"/>
    <w:rsid w:val="3C6B8C17"/>
    <w:rsid w:val="3C6D8867"/>
    <w:rsid w:val="3C755E7D"/>
    <w:rsid w:val="3C7941AA"/>
    <w:rsid w:val="3C7C543A"/>
    <w:rsid w:val="3C851D29"/>
    <w:rsid w:val="3CA9D2B2"/>
    <w:rsid w:val="3CAAA9C7"/>
    <w:rsid w:val="3CACD1DA"/>
    <w:rsid w:val="3CAEE02E"/>
    <w:rsid w:val="3CAF70A6"/>
    <w:rsid w:val="3CC4DE07"/>
    <w:rsid w:val="3CC617BE"/>
    <w:rsid w:val="3CC75E49"/>
    <w:rsid w:val="3CCA0037"/>
    <w:rsid w:val="3CCE20AC"/>
    <w:rsid w:val="3CD2EB08"/>
    <w:rsid w:val="3CD3CF6A"/>
    <w:rsid w:val="3CD7FF73"/>
    <w:rsid w:val="3CDC7369"/>
    <w:rsid w:val="3CE947EF"/>
    <w:rsid w:val="3CEACA5D"/>
    <w:rsid w:val="3CEB937B"/>
    <w:rsid w:val="3CEE3F54"/>
    <w:rsid w:val="3CEEFEB6"/>
    <w:rsid w:val="3CF90BF3"/>
    <w:rsid w:val="3CF95530"/>
    <w:rsid w:val="3CF97D10"/>
    <w:rsid w:val="3CFA7AB4"/>
    <w:rsid w:val="3CFD97F2"/>
    <w:rsid w:val="3D054F44"/>
    <w:rsid w:val="3D0F0F0E"/>
    <w:rsid w:val="3D10DE25"/>
    <w:rsid w:val="3D166022"/>
    <w:rsid w:val="3D1EC2C4"/>
    <w:rsid w:val="3D20E72D"/>
    <w:rsid w:val="3D227C5D"/>
    <w:rsid w:val="3D272614"/>
    <w:rsid w:val="3D28967F"/>
    <w:rsid w:val="3D2F3AB5"/>
    <w:rsid w:val="3D3A1717"/>
    <w:rsid w:val="3D3B021E"/>
    <w:rsid w:val="3D3DAF57"/>
    <w:rsid w:val="3D3F7C53"/>
    <w:rsid w:val="3D40B9BE"/>
    <w:rsid w:val="3D4833F9"/>
    <w:rsid w:val="3D49AD25"/>
    <w:rsid w:val="3D4C4137"/>
    <w:rsid w:val="3D548219"/>
    <w:rsid w:val="3D59FF0B"/>
    <w:rsid w:val="3D61EF21"/>
    <w:rsid w:val="3D67E1AB"/>
    <w:rsid w:val="3D6E2A3C"/>
    <w:rsid w:val="3D7BC067"/>
    <w:rsid w:val="3D825747"/>
    <w:rsid w:val="3D85221A"/>
    <w:rsid w:val="3D855C47"/>
    <w:rsid w:val="3D87F90C"/>
    <w:rsid w:val="3D8C497B"/>
    <w:rsid w:val="3D9E3FD1"/>
    <w:rsid w:val="3D9FA866"/>
    <w:rsid w:val="3DA1BFCC"/>
    <w:rsid w:val="3DBDD613"/>
    <w:rsid w:val="3DC90CBB"/>
    <w:rsid w:val="3DC91E48"/>
    <w:rsid w:val="3DCBA226"/>
    <w:rsid w:val="3DD0C770"/>
    <w:rsid w:val="3DDBF197"/>
    <w:rsid w:val="3DE0C298"/>
    <w:rsid w:val="3DEF3A76"/>
    <w:rsid w:val="3DF4A03F"/>
    <w:rsid w:val="3DFF8EEE"/>
    <w:rsid w:val="3E0324A0"/>
    <w:rsid w:val="3E0884A7"/>
    <w:rsid w:val="3E11382B"/>
    <w:rsid w:val="3E11F4EC"/>
    <w:rsid w:val="3E153C2F"/>
    <w:rsid w:val="3E2436AF"/>
    <w:rsid w:val="3E2A0A90"/>
    <w:rsid w:val="3E321DE9"/>
    <w:rsid w:val="3E344425"/>
    <w:rsid w:val="3E399B91"/>
    <w:rsid w:val="3E3DE32F"/>
    <w:rsid w:val="3E429798"/>
    <w:rsid w:val="3E496D00"/>
    <w:rsid w:val="3E49E7F0"/>
    <w:rsid w:val="3E4CCF45"/>
    <w:rsid w:val="3E4FC110"/>
    <w:rsid w:val="3E57B276"/>
    <w:rsid w:val="3E5D3320"/>
    <w:rsid w:val="3E5E9298"/>
    <w:rsid w:val="3E60CC60"/>
    <w:rsid w:val="3E679FFD"/>
    <w:rsid w:val="3E71128D"/>
    <w:rsid w:val="3E79A0BE"/>
    <w:rsid w:val="3E7BE264"/>
    <w:rsid w:val="3E8CD8FA"/>
    <w:rsid w:val="3E909D84"/>
    <w:rsid w:val="3E91EE38"/>
    <w:rsid w:val="3E9CB593"/>
    <w:rsid w:val="3E9CFEAC"/>
    <w:rsid w:val="3EA998F5"/>
    <w:rsid w:val="3EAA71CE"/>
    <w:rsid w:val="3EABF370"/>
    <w:rsid w:val="3EB6CD70"/>
    <w:rsid w:val="3EBDECA1"/>
    <w:rsid w:val="3ED1AD99"/>
    <w:rsid w:val="3ED298B0"/>
    <w:rsid w:val="3ED3854F"/>
    <w:rsid w:val="3ED54A04"/>
    <w:rsid w:val="3EDA3644"/>
    <w:rsid w:val="3EDAF160"/>
    <w:rsid w:val="3EDD920E"/>
    <w:rsid w:val="3EDFF5F4"/>
    <w:rsid w:val="3EE07609"/>
    <w:rsid w:val="3EE1F806"/>
    <w:rsid w:val="3EE36C10"/>
    <w:rsid w:val="3EF55D4A"/>
    <w:rsid w:val="3EFA71B1"/>
    <w:rsid w:val="3EFE1F05"/>
    <w:rsid w:val="3F06468D"/>
    <w:rsid w:val="3F0729B4"/>
    <w:rsid w:val="3F1015D4"/>
    <w:rsid w:val="3F10AB1B"/>
    <w:rsid w:val="3F1AA85F"/>
    <w:rsid w:val="3F1BFC13"/>
    <w:rsid w:val="3F1EA424"/>
    <w:rsid w:val="3F21FE09"/>
    <w:rsid w:val="3F23B581"/>
    <w:rsid w:val="3F25EB29"/>
    <w:rsid w:val="3F28C1F7"/>
    <w:rsid w:val="3F2A4AE0"/>
    <w:rsid w:val="3F2C822A"/>
    <w:rsid w:val="3F2D8A4E"/>
    <w:rsid w:val="3F349871"/>
    <w:rsid w:val="3F3A082B"/>
    <w:rsid w:val="3F3F4B39"/>
    <w:rsid w:val="3F4481AF"/>
    <w:rsid w:val="3F4CFEBD"/>
    <w:rsid w:val="3F63AFEB"/>
    <w:rsid w:val="3F650BDE"/>
    <w:rsid w:val="3F65A7B9"/>
    <w:rsid w:val="3F71EFB4"/>
    <w:rsid w:val="3F721124"/>
    <w:rsid w:val="3F77C1F8"/>
    <w:rsid w:val="3F7AE9AC"/>
    <w:rsid w:val="3F817E24"/>
    <w:rsid w:val="3F8242E5"/>
    <w:rsid w:val="3F84A33F"/>
    <w:rsid w:val="3F88B713"/>
    <w:rsid w:val="3F96C600"/>
    <w:rsid w:val="3F991BE1"/>
    <w:rsid w:val="3F9ED07D"/>
    <w:rsid w:val="3FA608F5"/>
    <w:rsid w:val="3FA7A6D0"/>
    <w:rsid w:val="3FA7B6F4"/>
    <w:rsid w:val="3FA7C07F"/>
    <w:rsid w:val="3FA8B687"/>
    <w:rsid w:val="3FA913C7"/>
    <w:rsid w:val="3FAED317"/>
    <w:rsid w:val="3FB7CF93"/>
    <w:rsid w:val="3FBDBCE5"/>
    <w:rsid w:val="3FC40F03"/>
    <w:rsid w:val="3FC57012"/>
    <w:rsid w:val="3FC82A5D"/>
    <w:rsid w:val="3FCE8F87"/>
    <w:rsid w:val="3FCF4C1F"/>
    <w:rsid w:val="3FD2CF30"/>
    <w:rsid w:val="3FD8745F"/>
    <w:rsid w:val="3FE6C317"/>
    <w:rsid w:val="3FEFC534"/>
    <w:rsid w:val="3FFFE806"/>
    <w:rsid w:val="40064B54"/>
    <w:rsid w:val="4007B738"/>
    <w:rsid w:val="40095CC4"/>
    <w:rsid w:val="4010D7AF"/>
    <w:rsid w:val="401EB33C"/>
    <w:rsid w:val="40285716"/>
    <w:rsid w:val="402E2B29"/>
    <w:rsid w:val="402E96A1"/>
    <w:rsid w:val="4037C9DC"/>
    <w:rsid w:val="40397C70"/>
    <w:rsid w:val="403A882D"/>
    <w:rsid w:val="403D4D31"/>
    <w:rsid w:val="403DEC2F"/>
    <w:rsid w:val="4043C630"/>
    <w:rsid w:val="404ABBAE"/>
    <w:rsid w:val="404B1415"/>
    <w:rsid w:val="404C3FD6"/>
    <w:rsid w:val="40577743"/>
    <w:rsid w:val="40671145"/>
    <w:rsid w:val="40676181"/>
    <w:rsid w:val="406CD0D2"/>
    <w:rsid w:val="406D0DD8"/>
    <w:rsid w:val="4073401D"/>
    <w:rsid w:val="4075E65B"/>
    <w:rsid w:val="407CFDF5"/>
    <w:rsid w:val="407DE9DA"/>
    <w:rsid w:val="407F2D04"/>
    <w:rsid w:val="40840B17"/>
    <w:rsid w:val="408714BB"/>
    <w:rsid w:val="40926448"/>
    <w:rsid w:val="40956308"/>
    <w:rsid w:val="409698EC"/>
    <w:rsid w:val="40A01F68"/>
    <w:rsid w:val="40A6D7DE"/>
    <w:rsid w:val="40A8EB59"/>
    <w:rsid w:val="40AA6640"/>
    <w:rsid w:val="40AC8CA5"/>
    <w:rsid w:val="40ACAAE0"/>
    <w:rsid w:val="40AE1807"/>
    <w:rsid w:val="40AFF899"/>
    <w:rsid w:val="40B04EBB"/>
    <w:rsid w:val="40B1D18D"/>
    <w:rsid w:val="40B708BF"/>
    <w:rsid w:val="40B94DFC"/>
    <w:rsid w:val="40BA5A52"/>
    <w:rsid w:val="40BA6232"/>
    <w:rsid w:val="40C17D9A"/>
    <w:rsid w:val="40C58C46"/>
    <w:rsid w:val="40C81CB4"/>
    <w:rsid w:val="40C82B69"/>
    <w:rsid w:val="40CBE7F4"/>
    <w:rsid w:val="40CC53F8"/>
    <w:rsid w:val="40CC6F65"/>
    <w:rsid w:val="40CEE745"/>
    <w:rsid w:val="40CFC3C6"/>
    <w:rsid w:val="40D0B1BC"/>
    <w:rsid w:val="40D9E366"/>
    <w:rsid w:val="40E17B47"/>
    <w:rsid w:val="40E57317"/>
    <w:rsid w:val="40F054C5"/>
    <w:rsid w:val="40F94F18"/>
    <w:rsid w:val="40FB19A1"/>
    <w:rsid w:val="4105B9A1"/>
    <w:rsid w:val="410A62B4"/>
    <w:rsid w:val="41130DDB"/>
    <w:rsid w:val="4114A9CC"/>
    <w:rsid w:val="411534E5"/>
    <w:rsid w:val="41261D2E"/>
    <w:rsid w:val="413291AA"/>
    <w:rsid w:val="413506FC"/>
    <w:rsid w:val="4138D3D5"/>
    <w:rsid w:val="413E76EB"/>
    <w:rsid w:val="4140BC62"/>
    <w:rsid w:val="4147904B"/>
    <w:rsid w:val="414E453C"/>
    <w:rsid w:val="414E4608"/>
    <w:rsid w:val="4150951A"/>
    <w:rsid w:val="4152C602"/>
    <w:rsid w:val="415C19B5"/>
    <w:rsid w:val="415F887C"/>
    <w:rsid w:val="41662D38"/>
    <w:rsid w:val="41706B38"/>
    <w:rsid w:val="41712880"/>
    <w:rsid w:val="41741778"/>
    <w:rsid w:val="4176C4F2"/>
    <w:rsid w:val="41866B8D"/>
    <w:rsid w:val="418A8BEB"/>
    <w:rsid w:val="418EE893"/>
    <w:rsid w:val="418EF596"/>
    <w:rsid w:val="4191AE90"/>
    <w:rsid w:val="4191CE11"/>
    <w:rsid w:val="419AB382"/>
    <w:rsid w:val="419ACCD4"/>
    <w:rsid w:val="419CDD75"/>
    <w:rsid w:val="41A54568"/>
    <w:rsid w:val="41AC85D2"/>
    <w:rsid w:val="41AD370A"/>
    <w:rsid w:val="41B4A41F"/>
    <w:rsid w:val="41BBA20C"/>
    <w:rsid w:val="41BE4360"/>
    <w:rsid w:val="41C17CA8"/>
    <w:rsid w:val="41CFA168"/>
    <w:rsid w:val="41E250C2"/>
    <w:rsid w:val="41E6515F"/>
    <w:rsid w:val="41E6D7B1"/>
    <w:rsid w:val="41E77906"/>
    <w:rsid w:val="41E82192"/>
    <w:rsid w:val="41F59E65"/>
    <w:rsid w:val="420A038E"/>
    <w:rsid w:val="4215429B"/>
    <w:rsid w:val="42195756"/>
    <w:rsid w:val="421E46EB"/>
    <w:rsid w:val="4224C78A"/>
    <w:rsid w:val="422B7BA4"/>
    <w:rsid w:val="4235EA03"/>
    <w:rsid w:val="423B5E92"/>
    <w:rsid w:val="4242E130"/>
    <w:rsid w:val="424B3A52"/>
    <w:rsid w:val="42539CD5"/>
    <w:rsid w:val="4257F912"/>
    <w:rsid w:val="4261A2A6"/>
    <w:rsid w:val="4265B3BA"/>
    <w:rsid w:val="426A45DA"/>
    <w:rsid w:val="427412E8"/>
    <w:rsid w:val="427E3265"/>
    <w:rsid w:val="427EF403"/>
    <w:rsid w:val="428B0B7A"/>
    <w:rsid w:val="428BD7FF"/>
    <w:rsid w:val="428FF07A"/>
    <w:rsid w:val="429BAD3A"/>
    <w:rsid w:val="42A49511"/>
    <w:rsid w:val="42A5CB42"/>
    <w:rsid w:val="42B6D53C"/>
    <w:rsid w:val="42B8430B"/>
    <w:rsid w:val="42BAAD12"/>
    <w:rsid w:val="42BC4087"/>
    <w:rsid w:val="42BEDD9C"/>
    <w:rsid w:val="42C1C94A"/>
    <w:rsid w:val="42C33C1E"/>
    <w:rsid w:val="42C577E0"/>
    <w:rsid w:val="42D1F85C"/>
    <w:rsid w:val="42E64E02"/>
    <w:rsid w:val="42E9086A"/>
    <w:rsid w:val="42EBB38D"/>
    <w:rsid w:val="42F307F5"/>
    <w:rsid w:val="42F6B512"/>
    <w:rsid w:val="42F8C4B4"/>
    <w:rsid w:val="42F9BBA1"/>
    <w:rsid w:val="430B4CD2"/>
    <w:rsid w:val="430F547C"/>
    <w:rsid w:val="431088A8"/>
    <w:rsid w:val="43162296"/>
    <w:rsid w:val="43196F86"/>
    <w:rsid w:val="43269721"/>
    <w:rsid w:val="43305AF8"/>
    <w:rsid w:val="4340E6A8"/>
    <w:rsid w:val="43417C8B"/>
    <w:rsid w:val="4349D3BA"/>
    <w:rsid w:val="435487F5"/>
    <w:rsid w:val="435CB6EB"/>
    <w:rsid w:val="4365A856"/>
    <w:rsid w:val="43713BB7"/>
    <w:rsid w:val="437D5802"/>
    <w:rsid w:val="437D870A"/>
    <w:rsid w:val="438200AB"/>
    <w:rsid w:val="4382D2A9"/>
    <w:rsid w:val="438357E5"/>
    <w:rsid w:val="43837849"/>
    <w:rsid w:val="438C2916"/>
    <w:rsid w:val="438E27B2"/>
    <w:rsid w:val="438F81D2"/>
    <w:rsid w:val="4394A86F"/>
    <w:rsid w:val="43963965"/>
    <w:rsid w:val="439E2351"/>
    <w:rsid w:val="43A75DE7"/>
    <w:rsid w:val="43ACDA6F"/>
    <w:rsid w:val="43B50B6D"/>
    <w:rsid w:val="43B543C8"/>
    <w:rsid w:val="43B7D5C7"/>
    <w:rsid w:val="43C7EF11"/>
    <w:rsid w:val="43D17D7A"/>
    <w:rsid w:val="43D7F40D"/>
    <w:rsid w:val="43D9F9BD"/>
    <w:rsid w:val="43E2469C"/>
    <w:rsid w:val="43E95CAD"/>
    <w:rsid w:val="43F060BC"/>
    <w:rsid w:val="43F2057F"/>
    <w:rsid w:val="43FA42C6"/>
    <w:rsid w:val="43FDDEE5"/>
    <w:rsid w:val="43FF0479"/>
    <w:rsid w:val="44074EA3"/>
    <w:rsid w:val="440D8623"/>
    <w:rsid w:val="44162CF7"/>
    <w:rsid w:val="44249A57"/>
    <w:rsid w:val="4424C26A"/>
    <w:rsid w:val="442DDDE5"/>
    <w:rsid w:val="442E2738"/>
    <w:rsid w:val="4432AFCB"/>
    <w:rsid w:val="4432EBE2"/>
    <w:rsid w:val="4435A927"/>
    <w:rsid w:val="443918DC"/>
    <w:rsid w:val="443A6E73"/>
    <w:rsid w:val="443A8C80"/>
    <w:rsid w:val="443E8C4B"/>
    <w:rsid w:val="44488EF9"/>
    <w:rsid w:val="444A079D"/>
    <w:rsid w:val="444B3CA4"/>
    <w:rsid w:val="4450A754"/>
    <w:rsid w:val="44522F61"/>
    <w:rsid w:val="44538559"/>
    <w:rsid w:val="445E0866"/>
    <w:rsid w:val="4465B01F"/>
    <w:rsid w:val="4467CDF5"/>
    <w:rsid w:val="446BE277"/>
    <w:rsid w:val="446CA7BE"/>
    <w:rsid w:val="447606DD"/>
    <w:rsid w:val="44814E5D"/>
    <w:rsid w:val="4482445D"/>
    <w:rsid w:val="44863A56"/>
    <w:rsid w:val="448B1427"/>
    <w:rsid w:val="448F6F2E"/>
    <w:rsid w:val="449C18E7"/>
    <w:rsid w:val="449EFF30"/>
    <w:rsid w:val="44A8E214"/>
    <w:rsid w:val="44B1DF23"/>
    <w:rsid w:val="44B3EF0F"/>
    <w:rsid w:val="44B5BD48"/>
    <w:rsid w:val="44B84D9D"/>
    <w:rsid w:val="44C4A2A1"/>
    <w:rsid w:val="44C8890B"/>
    <w:rsid w:val="44CC6B97"/>
    <w:rsid w:val="44CD6C28"/>
    <w:rsid w:val="44CDEE92"/>
    <w:rsid w:val="44D2DF1D"/>
    <w:rsid w:val="44DD9C1F"/>
    <w:rsid w:val="44E80454"/>
    <w:rsid w:val="44F44055"/>
    <w:rsid w:val="45006869"/>
    <w:rsid w:val="4501022A"/>
    <w:rsid w:val="45198B1B"/>
    <w:rsid w:val="4519B034"/>
    <w:rsid w:val="4519B352"/>
    <w:rsid w:val="451D8DFF"/>
    <w:rsid w:val="452D8446"/>
    <w:rsid w:val="4536EFAC"/>
    <w:rsid w:val="45456BB9"/>
    <w:rsid w:val="454E0643"/>
    <w:rsid w:val="456376A7"/>
    <w:rsid w:val="456B395D"/>
    <w:rsid w:val="456CF20A"/>
    <w:rsid w:val="457082AE"/>
    <w:rsid w:val="457CA86D"/>
    <w:rsid w:val="457F894A"/>
    <w:rsid w:val="45813EC3"/>
    <w:rsid w:val="458302FD"/>
    <w:rsid w:val="45888E19"/>
    <w:rsid w:val="458C62AC"/>
    <w:rsid w:val="458CC8DB"/>
    <w:rsid w:val="45923D57"/>
    <w:rsid w:val="4597C5EC"/>
    <w:rsid w:val="459C5FD3"/>
    <w:rsid w:val="45A2032B"/>
    <w:rsid w:val="45A69E0C"/>
    <w:rsid w:val="45AA80E0"/>
    <w:rsid w:val="45AD5BED"/>
    <w:rsid w:val="45AEF5A6"/>
    <w:rsid w:val="45B3BD7A"/>
    <w:rsid w:val="45B6106C"/>
    <w:rsid w:val="45B9B8B5"/>
    <w:rsid w:val="45C6A65F"/>
    <w:rsid w:val="45D34381"/>
    <w:rsid w:val="45D7AA2C"/>
    <w:rsid w:val="45D7B212"/>
    <w:rsid w:val="45DBAA97"/>
    <w:rsid w:val="45E47168"/>
    <w:rsid w:val="45E58BCC"/>
    <w:rsid w:val="45EE73E3"/>
    <w:rsid w:val="45F1ACDE"/>
    <w:rsid w:val="45F351E2"/>
    <w:rsid w:val="45F81259"/>
    <w:rsid w:val="45FA2BD1"/>
    <w:rsid w:val="45FD1C97"/>
    <w:rsid w:val="46022FC7"/>
    <w:rsid w:val="4604254C"/>
    <w:rsid w:val="461AB81E"/>
    <w:rsid w:val="461FA852"/>
    <w:rsid w:val="46221CB4"/>
    <w:rsid w:val="46273640"/>
    <w:rsid w:val="463912E5"/>
    <w:rsid w:val="46450311"/>
    <w:rsid w:val="46466957"/>
    <w:rsid w:val="4648C8F8"/>
    <w:rsid w:val="4648CD02"/>
    <w:rsid w:val="46495D44"/>
    <w:rsid w:val="4652D747"/>
    <w:rsid w:val="4654ED43"/>
    <w:rsid w:val="46591B0D"/>
    <w:rsid w:val="465EA813"/>
    <w:rsid w:val="465F91A0"/>
    <w:rsid w:val="4663766C"/>
    <w:rsid w:val="466A7AC5"/>
    <w:rsid w:val="466C0E5C"/>
    <w:rsid w:val="466D2DA5"/>
    <w:rsid w:val="46717D69"/>
    <w:rsid w:val="46806259"/>
    <w:rsid w:val="46863558"/>
    <w:rsid w:val="4687F92B"/>
    <w:rsid w:val="4688CE88"/>
    <w:rsid w:val="46931576"/>
    <w:rsid w:val="46B09A87"/>
    <w:rsid w:val="46B0C4E2"/>
    <w:rsid w:val="46B17038"/>
    <w:rsid w:val="46B78AC4"/>
    <w:rsid w:val="46BA5599"/>
    <w:rsid w:val="46BB7575"/>
    <w:rsid w:val="46BBCA0F"/>
    <w:rsid w:val="46C0DB72"/>
    <w:rsid w:val="46C4554F"/>
    <w:rsid w:val="46D42EBB"/>
    <w:rsid w:val="46DA81EC"/>
    <w:rsid w:val="46E4B5A0"/>
    <w:rsid w:val="46E51D6D"/>
    <w:rsid w:val="46EE46C4"/>
    <w:rsid w:val="46EE6FF6"/>
    <w:rsid w:val="46EFE539"/>
    <w:rsid w:val="46EFF4D0"/>
    <w:rsid w:val="46F300D9"/>
    <w:rsid w:val="46F37DF8"/>
    <w:rsid w:val="46F400AE"/>
    <w:rsid w:val="4706719D"/>
    <w:rsid w:val="470C2501"/>
    <w:rsid w:val="4711E21B"/>
    <w:rsid w:val="4722954E"/>
    <w:rsid w:val="4722A6C7"/>
    <w:rsid w:val="4727F484"/>
    <w:rsid w:val="472B5F17"/>
    <w:rsid w:val="472BF5CF"/>
    <w:rsid w:val="472C5085"/>
    <w:rsid w:val="47313165"/>
    <w:rsid w:val="473CE1DB"/>
    <w:rsid w:val="4744005A"/>
    <w:rsid w:val="474717AD"/>
    <w:rsid w:val="474B75C5"/>
    <w:rsid w:val="474D9772"/>
    <w:rsid w:val="474FC669"/>
    <w:rsid w:val="47551D27"/>
    <w:rsid w:val="4761F342"/>
    <w:rsid w:val="47631024"/>
    <w:rsid w:val="476576DD"/>
    <w:rsid w:val="47667D52"/>
    <w:rsid w:val="4766F141"/>
    <w:rsid w:val="4767B8CE"/>
    <w:rsid w:val="477248AE"/>
    <w:rsid w:val="4776F76C"/>
    <w:rsid w:val="477B6720"/>
    <w:rsid w:val="477D1767"/>
    <w:rsid w:val="47850CFC"/>
    <w:rsid w:val="47858CB4"/>
    <w:rsid w:val="4788B0B4"/>
    <w:rsid w:val="478B08F6"/>
    <w:rsid w:val="478B37FC"/>
    <w:rsid w:val="47909491"/>
    <w:rsid w:val="479156F2"/>
    <w:rsid w:val="479AAC21"/>
    <w:rsid w:val="479AAD9C"/>
    <w:rsid w:val="47A5EB9B"/>
    <w:rsid w:val="47A70A68"/>
    <w:rsid w:val="47A933A5"/>
    <w:rsid w:val="47AAFABA"/>
    <w:rsid w:val="47AFA509"/>
    <w:rsid w:val="47B07329"/>
    <w:rsid w:val="47B38BB0"/>
    <w:rsid w:val="47B8EF1F"/>
    <w:rsid w:val="47BD2196"/>
    <w:rsid w:val="47BD3219"/>
    <w:rsid w:val="47C25A54"/>
    <w:rsid w:val="47C6C291"/>
    <w:rsid w:val="47D5B124"/>
    <w:rsid w:val="47D6D468"/>
    <w:rsid w:val="47DA3CFA"/>
    <w:rsid w:val="47ED8230"/>
    <w:rsid w:val="47F152B5"/>
    <w:rsid w:val="47F16B5C"/>
    <w:rsid w:val="47F38805"/>
    <w:rsid w:val="47FA0C27"/>
    <w:rsid w:val="48004970"/>
    <w:rsid w:val="48037F96"/>
    <w:rsid w:val="48053D90"/>
    <w:rsid w:val="480F3680"/>
    <w:rsid w:val="48141FA7"/>
    <w:rsid w:val="48155B31"/>
    <w:rsid w:val="4819C24B"/>
    <w:rsid w:val="481A4CE1"/>
    <w:rsid w:val="481BE187"/>
    <w:rsid w:val="481D44DD"/>
    <w:rsid w:val="482B87FE"/>
    <w:rsid w:val="4837A0C8"/>
    <w:rsid w:val="48409850"/>
    <w:rsid w:val="484BBDF0"/>
    <w:rsid w:val="48512BDD"/>
    <w:rsid w:val="48547A78"/>
    <w:rsid w:val="48601F28"/>
    <w:rsid w:val="486037B5"/>
    <w:rsid w:val="486336C6"/>
    <w:rsid w:val="486735B5"/>
    <w:rsid w:val="486A6861"/>
    <w:rsid w:val="48702E84"/>
    <w:rsid w:val="48786863"/>
    <w:rsid w:val="488845AD"/>
    <w:rsid w:val="488908CC"/>
    <w:rsid w:val="488EA5F3"/>
    <w:rsid w:val="488F101D"/>
    <w:rsid w:val="48984F73"/>
    <w:rsid w:val="489CF1E2"/>
    <w:rsid w:val="48A3CD14"/>
    <w:rsid w:val="48A4ADA0"/>
    <w:rsid w:val="48A5AF55"/>
    <w:rsid w:val="48A665BD"/>
    <w:rsid w:val="48AA79E6"/>
    <w:rsid w:val="48C94F66"/>
    <w:rsid w:val="48CAC781"/>
    <w:rsid w:val="48D048F1"/>
    <w:rsid w:val="48D367D7"/>
    <w:rsid w:val="48D77FB6"/>
    <w:rsid w:val="48DC6DBB"/>
    <w:rsid w:val="48E37032"/>
    <w:rsid w:val="48E75768"/>
    <w:rsid w:val="48EB5D0A"/>
    <w:rsid w:val="48F002C5"/>
    <w:rsid w:val="48F0492D"/>
    <w:rsid w:val="48F55CF6"/>
    <w:rsid w:val="48FF3395"/>
    <w:rsid w:val="4900C419"/>
    <w:rsid w:val="4906F8FA"/>
    <w:rsid w:val="49107F10"/>
    <w:rsid w:val="491CF195"/>
    <w:rsid w:val="491D65F7"/>
    <w:rsid w:val="4928D865"/>
    <w:rsid w:val="49318FF0"/>
    <w:rsid w:val="49336B2D"/>
    <w:rsid w:val="493CA7C4"/>
    <w:rsid w:val="493EEED2"/>
    <w:rsid w:val="49407EC4"/>
    <w:rsid w:val="4940A241"/>
    <w:rsid w:val="49442E05"/>
    <w:rsid w:val="49447E8C"/>
    <w:rsid w:val="494C17D6"/>
    <w:rsid w:val="4956BA35"/>
    <w:rsid w:val="49578B39"/>
    <w:rsid w:val="495B3E9F"/>
    <w:rsid w:val="4964A630"/>
    <w:rsid w:val="4967B7B9"/>
    <w:rsid w:val="4969DD43"/>
    <w:rsid w:val="496EDF69"/>
    <w:rsid w:val="4986341F"/>
    <w:rsid w:val="49A0EB18"/>
    <w:rsid w:val="49B50BF1"/>
    <w:rsid w:val="49C04546"/>
    <w:rsid w:val="49C19B43"/>
    <w:rsid w:val="49C7585F"/>
    <w:rsid w:val="49CC4E46"/>
    <w:rsid w:val="49D47ADD"/>
    <w:rsid w:val="49D494E2"/>
    <w:rsid w:val="49D580FA"/>
    <w:rsid w:val="49DC0078"/>
    <w:rsid w:val="49DD3CFB"/>
    <w:rsid w:val="49E5F57A"/>
    <w:rsid w:val="49E7771D"/>
    <w:rsid w:val="49EA3088"/>
    <w:rsid w:val="49EB0246"/>
    <w:rsid w:val="49EB9CD4"/>
    <w:rsid w:val="49F1C160"/>
    <w:rsid w:val="4A082F6B"/>
    <w:rsid w:val="4A0D84D7"/>
    <w:rsid w:val="4A0E2F17"/>
    <w:rsid w:val="4A11BF6A"/>
    <w:rsid w:val="4A1721B9"/>
    <w:rsid w:val="4A179BCD"/>
    <w:rsid w:val="4A1CF0C2"/>
    <w:rsid w:val="4A255C8B"/>
    <w:rsid w:val="4A28713A"/>
    <w:rsid w:val="4A2DFE83"/>
    <w:rsid w:val="4A3205F4"/>
    <w:rsid w:val="4A33B3AF"/>
    <w:rsid w:val="4A35E98B"/>
    <w:rsid w:val="4A3EEDFE"/>
    <w:rsid w:val="4A417FB6"/>
    <w:rsid w:val="4A450E15"/>
    <w:rsid w:val="4A482335"/>
    <w:rsid w:val="4A4EB1C8"/>
    <w:rsid w:val="4A532276"/>
    <w:rsid w:val="4A55F94E"/>
    <w:rsid w:val="4A5F575B"/>
    <w:rsid w:val="4A60FB4E"/>
    <w:rsid w:val="4A6329EE"/>
    <w:rsid w:val="4A638E9B"/>
    <w:rsid w:val="4A68A47F"/>
    <w:rsid w:val="4A74B247"/>
    <w:rsid w:val="4A78435B"/>
    <w:rsid w:val="4A7C5B18"/>
    <w:rsid w:val="4A829F49"/>
    <w:rsid w:val="4A8327C9"/>
    <w:rsid w:val="4A85E9BC"/>
    <w:rsid w:val="4A87DC83"/>
    <w:rsid w:val="4A93E977"/>
    <w:rsid w:val="4A950DE5"/>
    <w:rsid w:val="4A98A3C5"/>
    <w:rsid w:val="4A994F38"/>
    <w:rsid w:val="4A9CDF02"/>
    <w:rsid w:val="4A9FA6D0"/>
    <w:rsid w:val="4AA12D2A"/>
    <w:rsid w:val="4AA25C71"/>
    <w:rsid w:val="4AA85A60"/>
    <w:rsid w:val="4AA9027E"/>
    <w:rsid w:val="4AACD5BA"/>
    <w:rsid w:val="4AB39C06"/>
    <w:rsid w:val="4AB3DBC8"/>
    <w:rsid w:val="4AB9C272"/>
    <w:rsid w:val="4ABC6072"/>
    <w:rsid w:val="4ABFA94E"/>
    <w:rsid w:val="4AC6A7AB"/>
    <w:rsid w:val="4AC6F954"/>
    <w:rsid w:val="4ACA1BC1"/>
    <w:rsid w:val="4AD09027"/>
    <w:rsid w:val="4AD5580E"/>
    <w:rsid w:val="4AD9787D"/>
    <w:rsid w:val="4AD99927"/>
    <w:rsid w:val="4AD9E5B7"/>
    <w:rsid w:val="4ADD3AB0"/>
    <w:rsid w:val="4AEBD612"/>
    <w:rsid w:val="4AF8A634"/>
    <w:rsid w:val="4AFA3FA0"/>
    <w:rsid w:val="4AFF68FF"/>
    <w:rsid w:val="4B0946F1"/>
    <w:rsid w:val="4B0A10A6"/>
    <w:rsid w:val="4B0C22D8"/>
    <w:rsid w:val="4B0F14F1"/>
    <w:rsid w:val="4B1122F6"/>
    <w:rsid w:val="4B147AC1"/>
    <w:rsid w:val="4B201A2F"/>
    <w:rsid w:val="4B25253A"/>
    <w:rsid w:val="4B27A09D"/>
    <w:rsid w:val="4B2D2BFC"/>
    <w:rsid w:val="4B31F52D"/>
    <w:rsid w:val="4B373D6B"/>
    <w:rsid w:val="4B3AAE34"/>
    <w:rsid w:val="4B457FED"/>
    <w:rsid w:val="4B4B20F9"/>
    <w:rsid w:val="4B4BD3AA"/>
    <w:rsid w:val="4B4FAA67"/>
    <w:rsid w:val="4B568F2C"/>
    <w:rsid w:val="4B56AE49"/>
    <w:rsid w:val="4B5B44AD"/>
    <w:rsid w:val="4B5D3E1D"/>
    <w:rsid w:val="4B71EF54"/>
    <w:rsid w:val="4B734F3B"/>
    <w:rsid w:val="4B767A54"/>
    <w:rsid w:val="4B7ACBB2"/>
    <w:rsid w:val="4B985E56"/>
    <w:rsid w:val="4B9D49BD"/>
    <w:rsid w:val="4BA4BD4C"/>
    <w:rsid w:val="4BABF7A4"/>
    <w:rsid w:val="4BB28D38"/>
    <w:rsid w:val="4BB585E7"/>
    <w:rsid w:val="4BB98A2E"/>
    <w:rsid w:val="4BBD92C2"/>
    <w:rsid w:val="4BC78AE6"/>
    <w:rsid w:val="4BCB628A"/>
    <w:rsid w:val="4BCCFB07"/>
    <w:rsid w:val="4BCF61ED"/>
    <w:rsid w:val="4BD7DA62"/>
    <w:rsid w:val="4BDED448"/>
    <w:rsid w:val="4BE09A9F"/>
    <w:rsid w:val="4BE48492"/>
    <w:rsid w:val="4BF2323A"/>
    <w:rsid w:val="4BFCE1A8"/>
    <w:rsid w:val="4BFE40E7"/>
    <w:rsid w:val="4C0AD6E2"/>
    <w:rsid w:val="4C11AD06"/>
    <w:rsid w:val="4C161EA2"/>
    <w:rsid w:val="4C1DAABF"/>
    <w:rsid w:val="4C1FFAF1"/>
    <w:rsid w:val="4C23A3B4"/>
    <w:rsid w:val="4C23EDD6"/>
    <w:rsid w:val="4C34DCAA"/>
    <w:rsid w:val="4C3D2953"/>
    <w:rsid w:val="4C44D2DF"/>
    <w:rsid w:val="4C473DF8"/>
    <w:rsid w:val="4C490798"/>
    <w:rsid w:val="4C4AD27C"/>
    <w:rsid w:val="4C4E3831"/>
    <w:rsid w:val="4C4EFA14"/>
    <w:rsid w:val="4C52729A"/>
    <w:rsid w:val="4C5D7F5F"/>
    <w:rsid w:val="4C5EE5C4"/>
    <w:rsid w:val="4C643A41"/>
    <w:rsid w:val="4C664F30"/>
    <w:rsid w:val="4C6E5455"/>
    <w:rsid w:val="4C720C4E"/>
    <w:rsid w:val="4C75B112"/>
    <w:rsid w:val="4C7797FF"/>
    <w:rsid w:val="4C77BCDF"/>
    <w:rsid w:val="4C7CDEDA"/>
    <w:rsid w:val="4C7EBFBC"/>
    <w:rsid w:val="4C828869"/>
    <w:rsid w:val="4C8E1001"/>
    <w:rsid w:val="4C8E4D54"/>
    <w:rsid w:val="4C8F5DD5"/>
    <w:rsid w:val="4C935D9E"/>
    <w:rsid w:val="4C94D22A"/>
    <w:rsid w:val="4C98D4C3"/>
    <w:rsid w:val="4CAB7F7F"/>
    <w:rsid w:val="4CB98D51"/>
    <w:rsid w:val="4CD40D6C"/>
    <w:rsid w:val="4CDE2892"/>
    <w:rsid w:val="4CE71529"/>
    <w:rsid w:val="4CE83EE2"/>
    <w:rsid w:val="4CF15E05"/>
    <w:rsid w:val="4CF2A4DF"/>
    <w:rsid w:val="4CF488C4"/>
    <w:rsid w:val="4CF853F1"/>
    <w:rsid w:val="4CFE63A9"/>
    <w:rsid w:val="4D01D128"/>
    <w:rsid w:val="4D074CDE"/>
    <w:rsid w:val="4D0B48D9"/>
    <w:rsid w:val="4D0D0906"/>
    <w:rsid w:val="4D0DF763"/>
    <w:rsid w:val="4D0F7FB3"/>
    <w:rsid w:val="4D0F8526"/>
    <w:rsid w:val="4D0FE971"/>
    <w:rsid w:val="4D1A92AA"/>
    <w:rsid w:val="4D2AA9AF"/>
    <w:rsid w:val="4D3062B6"/>
    <w:rsid w:val="4D36932E"/>
    <w:rsid w:val="4D3CBDC7"/>
    <w:rsid w:val="4D3F48E1"/>
    <w:rsid w:val="4D44ED22"/>
    <w:rsid w:val="4D499340"/>
    <w:rsid w:val="4D4B753F"/>
    <w:rsid w:val="4D4B7784"/>
    <w:rsid w:val="4D4FCFEA"/>
    <w:rsid w:val="4D527624"/>
    <w:rsid w:val="4D573DC6"/>
    <w:rsid w:val="4D5AB5A7"/>
    <w:rsid w:val="4D5BB5AB"/>
    <w:rsid w:val="4D5F7A6A"/>
    <w:rsid w:val="4D6591E8"/>
    <w:rsid w:val="4D6732EB"/>
    <w:rsid w:val="4D68CB68"/>
    <w:rsid w:val="4D6DEB76"/>
    <w:rsid w:val="4D6E8A57"/>
    <w:rsid w:val="4D73D9F8"/>
    <w:rsid w:val="4D85D70C"/>
    <w:rsid w:val="4D87F7BF"/>
    <w:rsid w:val="4D8D0B52"/>
    <w:rsid w:val="4D93C99F"/>
    <w:rsid w:val="4D93CC3E"/>
    <w:rsid w:val="4D94CAA0"/>
    <w:rsid w:val="4D9915C8"/>
    <w:rsid w:val="4D9C6121"/>
    <w:rsid w:val="4DA0D64C"/>
    <w:rsid w:val="4DA7037B"/>
    <w:rsid w:val="4DAE628F"/>
    <w:rsid w:val="4DB64D9E"/>
    <w:rsid w:val="4DB79045"/>
    <w:rsid w:val="4DB81A5A"/>
    <w:rsid w:val="4DBC3756"/>
    <w:rsid w:val="4DBEDA3C"/>
    <w:rsid w:val="4DC36310"/>
    <w:rsid w:val="4DC46576"/>
    <w:rsid w:val="4DC4F5DF"/>
    <w:rsid w:val="4DCEF5EA"/>
    <w:rsid w:val="4DD28CC9"/>
    <w:rsid w:val="4DD80753"/>
    <w:rsid w:val="4DDB8BE1"/>
    <w:rsid w:val="4DDBB424"/>
    <w:rsid w:val="4DDC22DB"/>
    <w:rsid w:val="4DF16AE5"/>
    <w:rsid w:val="4DF9C6CD"/>
    <w:rsid w:val="4E01C978"/>
    <w:rsid w:val="4E021962"/>
    <w:rsid w:val="4E0355AC"/>
    <w:rsid w:val="4E0A31D0"/>
    <w:rsid w:val="4E0D62D9"/>
    <w:rsid w:val="4E0DF5ED"/>
    <w:rsid w:val="4E17FD3B"/>
    <w:rsid w:val="4E1EE68D"/>
    <w:rsid w:val="4E21D11B"/>
    <w:rsid w:val="4E29DD27"/>
    <w:rsid w:val="4E2A7901"/>
    <w:rsid w:val="4E2C583F"/>
    <w:rsid w:val="4E2F9EB1"/>
    <w:rsid w:val="4E305031"/>
    <w:rsid w:val="4E32C1AE"/>
    <w:rsid w:val="4E463832"/>
    <w:rsid w:val="4E47A7BC"/>
    <w:rsid w:val="4E4C3DF0"/>
    <w:rsid w:val="4E57BDAA"/>
    <w:rsid w:val="4E764B32"/>
    <w:rsid w:val="4E7F6335"/>
    <w:rsid w:val="4E817D9D"/>
    <w:rsid w:val="4E85CD71"/>
    <w:rsid w:val="4E88B338"/>
    <w:rsid w:val="4E8A126F"/>
    <w:rsid w:val="4E96FC27"/>
    <w:rsid w:val="4E9B4ED5"/>
    <w:rsid w:val="4EA0851B"/>
    <w:rsid w:val="4EA181F1"/>
    <w:rsid w:val="4EABE1AF"/>
    <w:rsid w:val="4EAE7E14"/>
    <w:rsid w:val="4EB87948"/>
    <w:rsid w:val="4EC3092E"/>
    <w:rsid w:val="4EC64C27"/>
    <w:rsid w:val="4EC72B5B"/>
    <w:rsid w:val="4ED32E4E"/>
    <w:rsid w:val="4ED957BF"/>
    <w:rsid w:val="4ED96B57"/>
    <w:rsid w:val="4EDA9BFF"/>
    <w:rsid w:val="4EE75054"/>
    <w:rsid w:val="4EE87707"/>
    <w:rsid w:val="4EF30E27"/>
    <w:rsid w:val="4EF69F9A"/>
    <w:rsid w:val="4EF6F2FA"/>
    <w:rsid w:val="4EFA890D"/>
    <w:rsid w:val="4F0527DD"/>
    <w:rsid w:val="4F08E1D4"/>
    <w:rsid w:val="4F095129"/>
    <w:rsid w:val="4F0EBC5B"/>
    <w:rsid w:val="4F1CB882"/>
    <w:rsid w:val="4F1F9ECB"/>
    <w:rsid w:val="4F210CB1"/>
    <w:rsid w:val="4F29C860"/>
    <w:rsid w:val="4F2A7570"/>
    <w:rsid w:val="4F2AA184"/>
    <w:rsid w:val="4F35D131"/>
    <w:rsid w:val="4F37D1C2"/>
    <w:rsid w:val="4F397889"/>
    <w:rsid w:val="4F3E2BFF"/>
    <w:rsid w:val="4F44756A"/>
    <w:rsid w:val="4F4A8617"/>
    <w:rsid w:val="4F4AC0AA"/>
    <w:rsid w:val="4F535C80"/>
    <w:rsid w:val="4F53D920"/>
    <w:rsid w:val="4F54313D"/>
    <w:rsid w:val="4F553158"/>
    <w:rsid w:val="4F57F676"/>
    <w:rsid w:val="4F590C85"/>
    <w:rsid w:val="4F5D200A"/>
    <w:rsid w:val="4F63B3F2"/>
    <w:rsid w:val="4F647901"/>
    <w:rsid w:val="4F6BE227"/>
    <w:rsid w:val="4F714F9F"/>
    <w:rsid w:val="4F7CBB5F"/>
    <w:rsid w:val="4F803F2C"/>
    <w:rsid w:val="4F8D687E"/>
    <w:rsid w:val="4F8EFD14"/>
    <w:rsid w:val="4F92A2CF"/>
    <w:rsid w:val="4F971A28"/>
    <w:rsid w:val="4F98D349"/>
    <w:rsid w:val="4F9F03C3"/>
    <w:rsid w:val="4FA4E37D"/>
    <w:rsid w:val="4FAE01BE"/>
    <w:rsid w:val="4FB64F43"/>
    <w:rsid w:val="4FB84A9C"/>
    <w:rsid w:val="4FBC963E"/>
    <w:rsid w:val="4FC998B7"/>
    <w:rsid w:val="4FCE86BD"/>
    <w:rsid w:val="4FD2301A"/>
    <w:rsid w:val="4FD4FFD9"/>
    <w:rsid w:val="4FE92BD0"/>
    <w:rsid w:val="4FEB0B4D"/>
    <w:rsid w:val="4FEDE3F7"/>
    <w:rsid w:val="4FF19A90"/>
    <w:rsid w:val="5002DE6A"/>
    <w:rsid w:val="50053AD0"/>
    <w:rsid w:val="50161A2E"/>
    <w:rsid w:val="501D89E5"/>
    <w:rsid w:val="50218F96"/>
    <w:rsid w:val="502A4BDE"/>
    <w:rsid w:val="502C5513"/>
    <w:rsid w:val="5043E28E"/>
    <w:rsid w:val="50462B27"/>
    <w:rsid w:val="5046322B"/>
    <w:rsid w:val="504A27B5"/>
    <w:rsid w:val="504CA9F9"/>
    <w:rsid w:val="504E1045"/>
    <w:rsid w:val="5055ACE8"/>
    <w:rsid w:val="50594BD1"/>
    <w:rsid w:val="505A8FB2"/>
    <w:rsid w:val="505A992F"/>
    <w:rsid w:val="505B2BEC"/>
    <w:rsid w:val="506013FC"/>
    <w:rsid w:val="5062C18E"/>
    <w:rsid w:val="508F80FF"/>
    <w:rsid w:val="509F7094"/>
    <w:rsid w:val="50A06C2A"/>
    <w:rsid w:val="50B39500"/>
    <w:rsid w:val="50B83726"/>
    <w:rsid w:val="50C90583"/>
    <w:rsid w:val="50CBDEF1"/>
    <w:rsid w:val="50CC29D6"/>
    <w:rsid w:val="50D20C8A"/>
    <w:rsid w:val="50DA4E38"/>
    <w:rsid w:val="50DA62DE"/>
    <w:rsid w:val="50DF347E"/>
    <w:rsid w:val="50E6A728"/>
    <w:rsid w:val="50E98A82"/>
    <w:rsid w:val="50EAD3B9"/>
    <w:rsid w:val="50ECA732"/>
    <w:rsid w:val="50EF1C05"/>
    <w:rsid w:val="50FEB581"/>
    <w:rsid w:val="5100D577"/>
    <w:rsid w:val="5107E728"/>
    <w:rsid w:val="510C8045"/>
    <w:rsid w:val="510EEEBF"/>
    <w:rsid w:val="5111988B"/>
    <w:rsid w:val="5111A711"/>
    <w:rsid w:val="51153076"/>
    <w:rsid w:val="51180263"/>
    <w:rsid w:val="5119DD5B"/>
    <w:rsid w:val="512029CF"/>
    <w:rsid w:val="51224E79"/>
    <w:rsid w:val="51297DCA"/>
    <w:rsid w:val="5134EA13"/>
    <w:rsid w:val="51365F82"/>
    <w:rsid w:val="513D8335"/>
    <w:rsid w:val="513E5B7C"/>
    <w:rsid w:val="514508C4"/>
    <w:rsid w:val="5151B083"/>
    <w:rsid w:val="51561418"/>
    <w:rsid w:val="515624C0"/>
    <w:rsid w:val="5156759D"/>
    <w:rsid w:val="515BAD78"/>
    <w:rsid w:val="517288AA"/>
    <w:rsid w:val="5176E73B"/>
    <w:rsid w:val="517819EA"/>
    <w:rsid w:val="51798E4D"/>
    <w:rsid w:val="517DB6B9"/>
    <w:rsid w:val="5185F261"/>
    <w:rsid w:val="51882CDC"/>
    <w:rsid w:val="51896128"/>
    <w:rsid w:val="518B340C"/>
    <w:rsid w:val="51954D27"/>
    <w:rsid w:val="5197EA40"/>
    <w:rsid w:val="519959BF"/>
    <w:rsid w:val="519CA300"/>
    <w:rsid w:val="51A22DCB"/>
    <w:rsid w:val="51A2772C"/>
    <w:rsid w:val="51A71D93"/>
    <w:rsid w:val="51ACB4FC"/>
    <w:rsid w:val="51AFAB43"/>
    <w:rsid w:val="51B31F71"/>
    <w:rsid w:val="51C689BB"/>
    <w:rsid w:val="51CF73BE"/>
    <w:rsid w:val="51D6013F"/>
    <w:rsid w:val="51D93B69"/>
    <w:rsid w:val="51DD24CF"/>
    <w:rsid w:val="51EC48C1"/>
    <w:rsid w:val="51ED1592"/>
    <w:rsid w:val="51F11D8B"/>
    <w:rsid w:val="51F69D43"/>
    <w:rsid w:val="51FA4F31"/>
    <w:rsid w:val="51FBAF0A"/>
    <w:rsid w:val="520143A3"/>
    <w:rsid w:val="5208FC2A"/>
    <w:rsid w:val="520C7A5B"/>
    <w:rsid w:val="520D4DF9"/>
    <w:rsid w:val="52113BC0"/>
    <w:rsid w:val="52119738"/>
    <w:rsid w:val="521CFD06"/>
    <w:rsid w:val="52204E95"/>
    <w:rsid w:val="5228F2C8"/>
    <w:rsid w:val="52302ADB"/>
    <w:rsid w:val="523E10DE"/>
    <w:rsid w:val="523F5B40"/>
    <w:rsid w:val="5241729F"/>
    <w:rsid w:val="524C95D1"/>
    <w:rsid w:val="525DBB8B"/>
    <w:rsid w:val="5263EF9D"/>
    <w:rsid w:val="52665D2D"/>
    <w:rsid w:val="5267FA37"/>
    <w:rsid w:val="5268AA60"/>
    <w:rsid w:val="526B6085"/>
    <w:rsid w:val="5277A28E"/>
    <w:rsid w:val="527923CB"/>
    <w:rsid w:val="527B9A16"/>
    <w:rsid w:val="527BA2DE"/>
    <w:rsid w:val="52811F79"/>
    <w:rsid w:val="52820900"/>
    <w:rsid w:val="52827789"/>
    <w:rsid w:val="5286BC8C"/>
    <w:rsid w:val="52876CFD"/>
    <w:rsid w:val="5292C37E"/>
    <w:rsid w:val="5295FB13"/>
    <w:rsid w:val="52A5657E"/>
    <w:rsid w:val="52A75850"/>
    <w:rsid w:val="52AB6209"/>
    <w:rsid w:val="52AF6B26"/>
    <w:rsid w:val="52B24E36"/>
    <w:rsid w:val="52B42251"/>
    <w:rsid w:val="52BBD3FE"/>
    <w:rsid w:val="52BC9FF4"/>
    <w:rsid w:val="52BE1E98"/>
    <w:rsid w:val="52BE9D9C"/>
    <w:rsid w:val="52C6571D"/>
    <w:rsid w:val="52D32238"/>
    <w:rsid w:val="52D34DF4"/>
    <w:rsid w:val="52D955CD"/>
    <w:rsid w:val="52DD46F9"/>
    <w:rsid w:val="52E3CFDE"/>
    <w:rsid w:val="52EA85B2"/>
    <w:rsid w:val="52EB2455"/>
    <w:rsid w:val="52EFFD0E"/>
    <w:rsid w:val="52F18EA5"/>
    <w:rsid w:val="52F36C15"/>
    <w:rsid w:val="52F4E907"/>
    <w:rsid w:val="52F5A979"/>
    <w:rsid w:val="52F8589C"/>
    <w:rsid w:val="52FCAB7F"/>
    <w:rsid w:val="52FD2760"/>
    <w:rsid w:val="53116109"/>
    <w:rsid w:val="5327D1A4"/>
    <w:rsid w:val="5328E15E"/>
    <w:rsid w:val="532AC22A"/>
    <w:rsid w:val="532D70DC"/>
    <w:rsid w:val="532DE1EA"/>
    <w:rsid w:val="5338867A"/>
    <w:rsid w:val="533BE85F"/>
    <w:rsid w:val="535148E0"/>
    <w:rsid w:val="53577309"/>
    <w:rsid w:val="5359B598"/>
    <w:rsid w:val="535B5765"/>
    <w:rsid w:val="535F008E"/>
    <w:rsid w:val="535FFCDA"/>
    <w:rsid w:val="536AF2B6"/>
    <w:rsid w:val="537C5DD4"/>
    <w:rsid w:val="537D09AD"/>
    <w:rsid w:val="538578BD"/>
    <w:rsid w:val="53885BCD"/>
    <w:rsid w:val="5388E5F3"/>
    <w:rsid w:val="538D3C3E"/>
    <w:rsid w:val="539F3BBC"/>
    <w:rsid w:val="539FF572"/>
    <w:rsid w:val="53A18656"/>
    <w:rsid w:val="53A56E55"/>
    <w:rsid w:val="53A824E1"/>
    <w:rsid w:val="53A8B971"/>
    <w:rsid w:val="53A93788"/>
    <w:rsid w:val="53A9FB44"/>
    <w:rsid w:val="53AC9BD1"/>
    <w:rsid w:val="53AFCF31"/>
    <w:rsid w:val="53AFF8F1"/>
    <w:rsid w:val="53B01448"/>
    <w:rsid w:val="53BF6E53"/>
    <w:rsid w:val="53C10499"/>
    <w:rsid w:val="53C313AE"/>
    <w:rsid w:val="53CDA258"/>
    <w:rsid w:val="53D437AB"/>
    <w:rsid w:val="53D8E05F"/>
    <w:rsid w:val="53DB1B51"/>
    <w:rsid w:val="53DD9E27"/>
    <w:rsid w:val="53E4D234"/>
    <w:rsid w:val="53E80604"/>
    <w:rsid w:val="53EFCAB2"/>
    <w:rsid w:val="53F34B78"/>
    <w:rsid w:val="53F6CA1B"/>
    <w:rsid w:val="53F7CA57"/>
    <w:rsid w:val="53FBF408"/>
    <w:rsid w:val="53FFE2E1"/>
    <w:rsid w:val="5406C71B"/>
    <w:rsid w:val="54070364"/>
    <w:rsid w:val="54086CED"/>
    <w:rsid w:val="540A3017"/>
    <w:rsid w:val="540DE56D"/>
    <w:rsid w:val="540E24C9"/>
    <w:rsid w:val="540FEDED"/>
    <w:rsid w:val="5416E02F"/>
    <w:rsid w:val="541B14EC"/>
    <w:rsid w:val="54203D87"/>
    <w:rsid w:val="5420CC9B"/>
    <w:rsid w:val="542449C4"/>
    <w:rsid w:val="54281CC6"/>
    <w:rsid w:val="54332601"/>
    <w:rsid w:val="5433C278"/>
    <w:rsid w:val="5438C319"/>
    <w:rsid w:val="544135DF"/>
    <w:rsid w:val="54480B32"/>
    <w:rsid w:val="544A40FA"/>
    <w:rsid w:val="544C35E5"/>
    <w:rsid w:val="544E3F38"/>
    <w:rsid w:val="54506740"/>
    <w:rsid w:val="54524089"/>
    <w:rsid w:val="54530DE0"/>
    <w:rsid w:val="54566D75"/>
    <w:rsid w:val="5457A45F"/>
    <w:rsid w:val="5459B0C6"/>
    <w:rsid w:val="5470FB39"/>
    <w:rsid w:val="547633BC"/>
    <w:rsid w:val="5476B394"/>
    <w:rsid w:val="5476EA7C"/>
    <w:rsid w:val="548C532F"/>
    <w:rsid w:val="549542BF"/>
    <w:rsid w:val="549ADE5B"/>
    <w:rsid w:val="54BAFEF4"/>
    <w:rsid w:val="54BBA6F3"/>
    <w:rsid w:val="54C4E400"/>
    <w:rsid w:val="54CA52E0"/>
    <w:rsid w:val="54CF549C"/>
    <w:rsid w:val="54D03BB6"/>
    <w:rsid w:val="54D9EDDD"/>
    <w:rsid w:val="54E173E6"/>
    <w:rsid w:val="54E179E2"/>
    <w:rsid w:val="54E366C3"/>
    <w:rsid w:val="54E44DDA"/>
    <w:rsid w:val="54E8071D"/>
    <w:rsid w:val="54EA698E"/>
    <w:rsid w:val="54EACE78"/>
    <w:rsid w:val="54EC0750"/>
    <w:rsid w:val="54F585F9"/>
    <w:rsid w:val="54FC6FEA"/>
    <w:rsid w:val="54FEFF15"/>
    <w:rsid w:val="55053310"/>
    <w:rsid w:val="55074934"/>
    <w:rsid w:val="55097C80"/>
    <w:rsid w:val="550B0C21"/>
    <w:rsid w:val="55111980"/>
    <w:rsid w:val="55172D84"/>
    <w:rsid w:val="5519776A"/>
    <w:rsid w:val="55209DDF"/>
    <w:rsid w:val="5520B0E9"/>
    <w:rsid w:val="5526D9AC"/>
    <w:rsid w:val="552765BE"/>
    <w:rsid w:val="5527748F"/>
    <w:rsid w:val="55279B49"/>
    <w:rsid w:val="55296070"/>
    <w:rsid w:val="552B37F1"/>
    <w:rsid w:val="552B8B98"/>
    <w:rsid w:val="5535EF0D"/>
    <w:rsid w:val="553CECA1"/>
    <w:rsid w:val="55427FE8"/>
    <w:rsid w:val="55442044"/>
    <w:rsid w:val="5545E539"/>
    <w:rsid w:val="554C4C7D"/>
    <w:rsid w:val="55546BA9"/>
    <w:rsid w:val="555E43E8"/>
    <w:rsid w:val="5561F859"/>
    <w:rsid w:val="5577A09C"/>
    <w:rsid w:val="557AFF86"/>
    <w:rsid w:val="557DF4AF"/>
    <w:rsid w:val="55839576"/>
    <w:rsid w:val="55855375"/>
    <w:rsid w:val="5588CCCC"/>
    <w:rsid w:val="5594C980"/>
    <w:rsid w:val="55954180"/>
    <w:rsid w:val="55A2082D"/>
    <w:rsid w:val="55ADF583"/>
    <w:rsid w:val="55AED237"/>
    <w:rsid w:val="55B0815F"/>
    <w:rsid w:val="55B3B9CF"/>
    <w:rsid w:val="55BA8C3F"/>
    <w:rsid w:val="55BDBB2F"/>
    <w:rsid w:val="55C0D90C"/>
    <w:rsid w:val="55C56E10"/>
    <w:rsid w:val="55C5A5CA"/>
    <w:rsid w:val="55CA0E20"/>
    <w:rsid w:val="55CAE693"/>
    <w:rsid w:val="55CED776"/>
    <w:rsid w:val="55D062C4"/>
    <w:rsid w:val="55D8AA30"/>
    <w:rsid w:val="55D903FF"/>
    <w:rsid w:val="55D92460"/>
    <w:rsid w:val="55D9B061"/>
    <w:rsid w:val="55D9B9C5"/>
    <w:rsid w:val="55DA5191"/>
    <w:rsid w:val="55E134D8"/>
    <w:rsid w:val="55E2E852"/>
    <w:rsid w:val="55E38ECB"/>
    <w:rsid w:val="55EAC35B"/>
    <w:rsid w:val="55EC73E9"/>
    <w:rsid w:val="55EE78B5"/>
    <w:rsid w:val="55F12475"/>
    <w:rsid w:val="55F3A5A8"/>
    <w:rsid w:val="55FB9E62"/>
    <w:rsid w:val="55FE9674"/>
    <w:rsid w:val="5602FE3A"/>
    <w:rsid w:val="56066976"/>
    <w:rsid w:val="560BF354"/>
    <w:rsid w:val="56164C20"/>
    <w:rsid w:val="561A4816"/>
    <w:rsid w:val="561E6ECA"/>
    <w:rsid w:val="5620CE3F"/>
    <w:rsid w:val="56230F20"/>
    <w:rsid w:val="562A34CC"/>
    <w:rsid w:val="562AD794"/>
    <w:rsid w:val="562ADD03"/>
    <w:rsid w:val="562BA3CC"/>
    <w:rsid w:val="562D38EF"/>
    <w:rsid w:val="56388E2F"/>
    <w:rsid w:val="564195FB"/>
    <w:rsid w:val="564F4E96"/>
    <w:rsid w:val="56515D03"/>
    <w:rsid w:val="5657193F"/>
    <w:rsid w:val="565B3686"/>
    <w:rsid w:val="565EF48D"/>
    <w:rsid w:val="566E0F8C"/>
    <w:rsid w:val="566EFA7E"/>
    <w:rsid w:val="56743624"/>
    <w:rsid w:val="56837D1A"/>
    <w:rsid w:val="568666DF"/>
    <w:rsid w:val="568E65BE"/>
    <w:rsid w:val="568FEC5C"/>
    <w:rsid w:val="56916C85"/>
    <w:rsid w:val="5696EBA2"/>
    <w:rsid w:val="569F17D3"/>
    <w:rsid w:val="569F3A9C"/>
    <w:rsid w:val="56A43852"/>
    <w:rsid w:val="56A6DC82"/>
    <w:rsid w:val="56A787A0"/>
    <w:rsid w:val="56AB0C9B"/>
    <w:rsid w:val="56ABF966"/>
    <w:rsid w:val="56AE8966"/>
    <w:rsid w:val="56B33400"/>
    <w:rsid w:val="56B66FA4"/>
    <w:rsid w:val="56BC6A37"/>
    <w:rsid w:val="56BD577F"/>
    <w:rsid w:val="56BEADE6"/>
    <w:rsid w:val="56BFE235"/>
    <w:rsid w:val="56C38AC2"/>
    <w:rsid w:val="56C73D9B"/>
    <w:rsid w:val="56C9C878"/>
    <w:rsid w:val="56CC86CC"/>
    <w:rsid w:val="56CE74F8"/>
    <w:rsid w:val="56D18047"/>
    <w:rsid w:val="56D48C63"/>
    <w:rsid w:val="56DD0B40"/>
    <w:rsid w:val="56DFB2F2"/>
    <w:rsid w:val="56E3ACD1"/>
    <w:rsid w:val="56E4EB1A"/>
    <w:rsid w:val="56EAA42D"/>
    <w:rsid w:val="56EB2FC3"/>
    <w:rsid w:val="56EC9810"/>
    <w:rsid w:val="56EDBBD5"/>
    <w:rsid w:val="56EDC178"/>
    <w:rsid w:val="56EF89C9"/>
    <w:rsid w:val="570448E7"/>
    <w:rsid w:val="5704DC36"/>
    <w:rsid w:val="570608D9"/>
    <w:rsid w:val="5706EF17"/>
    <w:rsid w:val="570730A7"/>
    <w:rsid w:val="570BB5D5"/>
    <w:rsid w:val="5713D1C8"/>
    <w:rsid w:val="571BF5C0"/>
    <w:rsid w:val="572123D6"/>
    <w:rsid w:val="572206A1"/>
    <w:rsid w:val="573C1A58"/>
    <w:rsid w:val="573DEE87"/>
    <w:rsid w:val="5742E008"/>
    <w:rsid w:val="5742F3F3"/>
    <w:rsid w:val="57514774"/>
    <w:rsid w:val="575C0CDC"/>
    <w:rsid w:val="5761ED16"/>
    <w:rsid w:val="5769A201"/>
    <w:rsid w:val="5769BEF3"/>
    <w:rsid w:val="5769FECF"/>
    <w:rsid w:val="576A3B47"/>
    <w:rsid w:val="57844FA3"/>
    <w:rsid w:val="5788633D"/>
    <w:rsid w:val="578F9EB0"/>
    <w:rsid w:val="5790F5BC"/>
    <w:rsid w:val="5797AFFE"/>
    <w:rsid w:val="57984D2B"/>
    <w:rsid w:val="579AF762"/>
    <w:rsid w:val="579BCD86"/>
    <w:rsid w:val="579CDB9A"/>
    <w:rsid w:val="57A6FD83"/>
    <w:rsid w:val="57A8691B"/>
    <w:rsid w:val="57B0249F"/>
    <w:rsid w:val="57B2DB48"/>
    <w:rsid w:val="57B64609"/>
    <w:rsid w:val="57BDC253"/>
    <w:rsid w:val="57CF640B"/>
    <w:rsid w:val="57D239C1"/>
    <w:rsid w:val="57D8EB94"/>
    <w:rsid w:val="57DD6602"/>
    <w:rsid w:val="57E84EE2"/>
    <w:rsid w:val="57EA8AAC"/>
    <w:rsid w:val="57EB47E6"/>
    <w:rsid w:val="57F2C8FB"/>
    <w:rsid w:val="57F3BD61"/>
    <w:rsid w:val="57F779BF"/>
    <w:rsid w:val="57F886F4"/>
    <w:rsid w:val="57FAC4EE"/>
    <w:rsid w:val="57FFA86D"/>
    <w:rsid w:val="580407C0"/>
    <w:rsid w:val="5811DE89"/>
    <w:rsid w:val="581CCB0A"/>
    <w:rsid w:val="58225CF1"/>
    <w:rsid w:val="5825CDDC"/>
    <w:rsid w:val="582957E1"/>
    <w:rsid w:val="582C3C35"/>
    <w:rsid w:val="58364A28"/>
    <w:rsid w:val="58389759"/>
    <w:rsid w:val="5839EB1A"/>
    <w:rsid w:val="583B0CED"/>
    <w:rsid w:val="583E78AD"/>
    <w:rsid w:val="5848486D"/>
    <w:rsid w:val="58631C92"/>
    <w:rsid w:val="586AEB9F"/>
    <w:rsid w:val="58767C69"/>
    <w:rsid w:val="5878743D"/>
    <w:rsid w:val="587AD02F"/>
    <w:rsid w:val="587C7C2E"/>
    <w:rsid w:val="587FDE02"/>
    <w:rsid w:val="5882A785"/>
    <w:rsid w:val="58845415"/>
    <w:rsid w:val="5887FFD2"/>
    <w:rsid w:val="588FD9D1"/>
    <w:rsid w:val="5890DE6D"/>
    <w:rsid w:val="5893955C"/>
    <w:rsid w:val="58941731"/>
    <w:rsid w:val="58985615"/>
    <w:rsid w:val="58A735B1"/>
    <w:rsid w:val="58B0E868"/>
    <w:rsid w:val="58B25EA1"/>
    <w:rsid w:val="58B52697"/>
    <w:rsid w:val="58B68BE9"/>
    <w:rsid w:val="58B9C58E"/>
    <w:rsid w:val="58BBD755"/>
    <w:rsid w:val="58CBCC20"/>
    <w:rsid w:val="58CF655B"/>
    <w:rsid w:val="58D69A26"/>
    <w:rsid w:val="58DD0FE4"/>
    <w:rsid w:val="58DDCABD"/>
    <w:rsid w:val="58DE1A1B"/>
    <w:rsid w:val="58E1D969"/>
    <w:rsid w:val="58EEEA2A"/>
    <w:rsid w:val="58F75D76"/>
    <w:rsid w:val="58F7A5DA"/>
    <w:rsid w:val="58F8C82A"/>
    <w:rsid w:val="59013800"/>
    <w:rsid w:val="5910EF60"/>
    <w:rsid w:val="59171532"/>
    <w:rsid w:val="59194EF0"/>
    <w:rsid w:val="5919E493"/>
    <w:rsid w:val="5921B05B"/>
    <w:rsid w:val="592C7CFA"/>
    <w:rsid w:val="593539C8"/>
    <w:rsid w:val="5939A162"/>
    <w:rsid w:val="593A209B"/>
    <w:rsid w:val="593AC653"/>
    <w:rsid w:val="593AD795"/>
    <w:rsid w:val="593AF804"/>
    <w:rsid w:val="593B6FE7"/>
    <w:rsid w:val="593B9C54"/>
    <w:rsid w:val="59439756"/>
    <w:rsid w:val="594526C0"/>
    <w:rsid w:val="59479CF4"/>
    <w:rsid w:val="594F1FC3"/>
    <w:rsid w:val="595015D5"/>
    <w:rsid w:val="5953812B"/>
    <w:rsid w:val="59595678"/>
    <w:rsid w:val="596062CE"/>
    <w:rsid w:val="59649446"/>
    <w:rsid w:val="59655BD3"/>
    <w:rsid w:val="59657ADB"/>
    <w:rsid w:val="5969E9C9"/>
    <w:rsid w:val="59797C54"/>
    <w:rsid w:val="599269BE"/>
    <w:rsid w:val="599CA2AA"/>
    <w:rsid w:val="59A88959"/>
    <w:rsid w:val="59B6E265"/>
    <w:rsid w:val="59BA0EFC"/>
    <w:rsid w:val="59BF79A1"/>
    <w:rsid w:val="59C078EE"/>
    <w:rsid w:val="59C2066D"/>
    <w:rsid w:val="59C4C92A"/>
    <w:rsid w:val="59CF8959"/>
    <w:rsid w:val="59E80050"/>
    <w:rsid w:val="59EDCE01"/>
    <w:rsid w:val="59F4A812"/>
    <w:rsid w:val="59F8D000"/>
    <w:rsid w:val="59F9C7B8"/>
    <w:rsid w:val="5A0EB25F"/>
    <w:rsid w:val="5A148049"/>
    <w:rsid w:val="5A15011C"/>
    <w:rsid w:val="5A1B8F1A"/>
    <w:rsid w:val="5A1EC19A"/>
    <w:rsid w:val="5A243454"/>
    <w:rsid w:val="5A28742A"/>
    <w:rsid w:val="5A2E34FA"/>
    <w:rsid w:val="5A2F9C6A"/>
    <w:rsid w:val="5A337E74"/>
    <w:rsid w:val="5A3581C1"/>
    <w:rsid w:val="5A37168F"/>
    <w:rsid w:val="5A38E29E"/>
    <w:rsid w:val="5A40C54C"/>
    <w:rsid w:val="5A4DBD87"/>
    <w:rsid w:val="5A551D5F"/>
    <w:rsid w:val="5A5D2D1B"/>
    <w:rsid w:val="5A66C5CB"/>
    <w:rsid w:val="5A681172"/>
    <w:rsid w:val="5A6D74C6"/>
    <w:rsid w:val="5A6ED39F"/>
    <w:rsid w:val="5A7AE26F"/>
    <w:rsid w:val="5A7E41CB"/>
    <w:rsid w:val="5A843653"/>
    <w:rsid w:val="5A8802EA"/>
    <w:rsid w:val="5A925D3A"/>
    <w:rsid w:val="5A960120"/>
    <w:rsid w:val="5A9CF864"/>
    <w:rsid w:val="5A9FED54"/>
    <w:rsid w:val="5AB1930F"/>
    <w:rsid w:val="5AB47A47"/>
    <w:rsid w:val="5ABA3720"/>
    <w:rsid w:val="5ABAD32B"/>
    <w:rsid w:val="5ABF077B"/>
    <w:rsid w:val="5AC0B635"/>
    <w:rsid w:val="5AC2A7E4"/>
    <w:rsid w:val="5AD0E2BA"/>
    <w:rsid w:val="5AD65426"/>
    <w:rsid w:val="5ADAB248"/>
    <w:rsid w:val="5ADB80C7"/>
    <w:rsid w:val="5ADBA736"/>
    <w:rsid w:val="5ADF13D9"/>
    <w:rsid w:val="5AE16DFA"/>
    <w:rsid w:val="5AE88E74"/>
    <w:rsid w:val="5AF1B3C9"/>
    <w:rsid w:val="5AF36EDB"/>
    <w:rsid w:val="5AF7D20B"/>
    <w:rsid w:val="5AF963CE"/>
    <w:rsid w:val="5AFC0BA3"/>
    <w:rsid w:val="5AFE7C63"/>
    <w:rsid w:val="5AFF7D88"/>
    <w:rsid w:val="5B025224"/>
    <w:rsid w:val="5B04B8AD"/>
    <w:rsid w:val="5B09FF8B"/>
    <w:rsid w:val="5B0B4764"/>
    <w:rsid w:val="5B28E810"/>
    <w:rsid w:val="5B326122"/>
    <w:rsid w:val="5B384BD7"/>
    <w:rsid w:val="5B38915A"/>
    <w:rsid w:val="5B3C13B4"/>
    <w:rsid w:val="5B4180AF"/>
    <w:rsid w:val="5B46DC76"/>
    <w:rsid w:val="5B4B0671"/>
    <w:rsid w:val="5B5D2BE6"/>
    <w:rsid w:val="5B5FA0B4"/>
    <w:rsid w:val="5B686005"/>
    <w:rsid w:val="5B6D55BD"/>
    <w:rsid w:val="5B74A07C"/>
    <w:rsid w:val="5B758D53"/>
    <w:rsid w:val="5B787047"/>
    <w:rsid w:val="5B7A100E"/>
    <w:rsid w:val="5B7BE6A6"/>
    <w:rsid w:val="5B866648"/>
    <w:rsid w:val="5B866EDE"/>
    <w:rsid w:val="5B87F56B"/>
    <w:rsid w:val="5B882160"/>
    <w:rsid w:val="5B89E362"/>
    <w:rsid w:val="5B8A6EE8"/>
    <w:rsid w:val="5B9AA776"/>
    <w:rsid w:val="5BAA4B60"/>
    <w:rsid w:val="5BADD546"/>
    <w:rsid w:val="5BBA3E7A"/>
    <w:rsid w:val="5BBDDE7B"/>
    <w:rsid w:val="5BCDA516"/>
    <w:rsid w:val="5BD9BA8E"/>
    <w:rsid w:val="5BDF1F5E"/>
    <w:rsid w:val="5BE55937"/>
    <w:rsid w:val="5BEAFC98"/>
    <w:rsid w:val="5BF67E49"/>
    <w:rsid w:val="5BF8033B"/>
    <w:rsid w:val="5C0B614B"/>
    <w:rsid w:val="5C17D97F"/>
    <w:rsid w:val="5C1E575F"/>
    <w:rsid w:val="5C267419"/>
    <w:rsid w:val="5C26963C"/>
    <w:rsid w:val="5C31FA42"/>
    <w:rsid w:val="5C325428"/>
    <w:rsid w:val="5C350695"/>
    <w:rsid w:val="5C3538AE"/>
    <w:rsid w:val="5C39CC91"/>
    <w:rsid w:val="5C3D7F10"/>
    <w:rsid w:val="5C5B220D"/>
    <w:rsid w:val="5C5CCD6E"/>
    <w:rsid w:val="5C61686D"/>
    <w:rsid w:val="5C623C11"/>
    <w:rsid w:val="5C6A8923"/>
    <w:rsid w:val="5C7C4FFB"/>
    <w:rsid w:val="5C88370B"/>
    <w:rsid w:val="5C928C5C"/>
    <w:rsid w:val="5C979EFF"/>
    <w:rsid w:val="5CA2F648"/>
    <w:rsid w:val="5CA81BBF"/>
    <w:rsid w:val="5CAC1A4F"/>
    <w:rsid w:val="5CB7CD43"/>
    <w:rsid w:val="5CBEE873"/>
    <w:rsid w:val="5CC19DA4"/>
    <w:rsid w:val="5CC2EAB8"/>
    <w:rsid w:val="5CD1BA32"/>
    <w:rsid w:val="5CD23742"/>
    <w:rsid w:val="5CD38010"/>
    <w:rsid w:val="5CDA7076"/>
    <w:rsid w:val="5CE1A9E8"/>
    <w:rsid w:val="5CE2CFA2"/>
    <w:rsid w:val="5CEA79C6"/>
    <w:rsid w:val="5CEB6B6B"/>
    <w:rsid w:val="5CF1AFBE"/>
    <w:rsid w:val="5CF6916F"/>
    <w:rsid w:val="5CFEC04F"/>
    <w:rsid w:val="5D00AAE0"/>
    <w:rsid w:val="5D196451"/>
    <w:rsid w:val="5D1FF3DA"/>
    <w:rsid w:val="5D2A46F4"/>
    <w:rsid w:val="5D33F4AE"/>
    <w:rsid w:val="5D359657"/>
    <w:rsid w:val="5D3A2498"/>
    <w:rsid w:val="5D48AA78"/>
    <w:rsid w:val="5D49A23D"/>
    <w:rsid w:val="5D4E77FD"/>
    <w:rsid w:val="5D50C535"/>
    <w:rsid w:val="5D519B13"/>
    <w:rsid w:val="5D554293"/>
    <w:rsid w:val="5D638250"/>
    <w:rsid w:val="5D68E5A9"/>
    <w:rsid w:val="5D6D1BAA"/>
    <w:rsid w:val="5D73C5F0"/>
    <w:rsid w:val="5D78C063"/>
    <w:rsid w:val="5D7C283E"/>
    <w:rsid w:val="5D854730"/>
    <w:rsid w:val="5D86DA1E"/>
    <w:rsid w:val="5D98C2D4"/>
    <w:rsid w:val="5D9A3121"/>
    <w:rsid w:val="5D9CAFF7"/>
    <w:rsid w:val="5D9F5C26"/>
    <w:rsid w:val="5D9FB234"/>
    <w:rsid w:val="5DA0C882"/>
    <w:rsid w:val="5DA17105"/>
    <w:rsid w:val="5DA9258F"/>
    <w:rsid w:val="5DACB974"/>
    <w:rsid w:val="5DB9DE1E"/>
    <w:rsid w:val="5DBBA6D0"/>
    <w:rsid w:val="5DBEEE68"/>
    <w:rsid w:val="5DCDA81F"/>
    <w:rsid w:val="5DD6BDEE"/>
    <w:rsid w:val="5DDEF7AB"/>
    <w:rsid w:val="5DE36AC8"/>
    <w:rsid w:val="5DE44E3A"/>
    <w:rsid w:val="5DED25C9"/>
    <w:rsid w:val="5DED8D03"/>
    <w:rsid w:val="5DF6BD18"/>
    <w:rsid w:val="5DFD990E"/>
    <w:rsid w:val="5DFDE92A"/>
    <w:rsid w:val="5DFEB490"/>
    <w:rsid w:val="5E05D4E9"/>
    <w:rsid w:val="5E0D14C6"/>
    <w:rsid w:val="5E13A4DC"/>
    <w:rsid w:val="5E13D02D"/>
    <w:rsid w:val="5E156C6F"/>
    <w:rsid w:val="5E16025C"/>
    <w:rsid w:val="5E16EFC3"/>
    <w:rsid w:val="5E30875F"/>
    <w:rsid w:val="5E341EB1"/>
    <w:rsid w:val="5E34E032"/>
    <w:rsid w:val="5E3A5AAC"/>
    <w:rsid w:val="5E3F09C2"/>
    <w:rsid w:val="5E4641F3"/>
    <w:rsid w:val="5E500F15"/>
    <w:rsid w:val="5E56FEAB"/>
    <w:rsid w:val="5E572957"/>
    <w:rsid w:val="5E584456"/>
    <w:rsid w:val="5E5B93BF"/>
    <w:rsid w:val="5E5EB0D7"/>
    <w:rsid w:val="5E7CDD7A"/>
    <w:rsid w:val="5E88A098"/>
    <w:rsid w:val="5E8B5242"/>
    <w:rsid w:val="5E8B7F24"/>
    <w:rsid w:val="5E8DF0B6"/>
    <w:rsid w:val="5E8FE972"/>
    <w:rsid w:val="5E90140B"/>
    <w:rsid w:val="5E90B07D"/>
    <w:rsid w:val="5E919ADF"/>
    <w:rsid w:val="5E932BE7"/>
    <w:rsid w:val="5E94B947"/>
    <w:rsid w:val="5E94C97D"/>
    <w:rsid w:val="5EA5902A"/>
    <w:rsid w:val="5EAE83DE"/>
    <w:rsid w:val="5EB7B75A"/>
    <w:rsid w:val="5EC17702"/>
    <w:rsid w:val="5ECF53EB"/>
    <w:rsid w:val="5ED8DCA7"/>
    <w:rsid w:val="5EE20CB8"/>
    <w:rsid w:val="5EE54E8D"/>
    <w:rsid w:val="5EE75501"/>
    <w:rsid w:val="5EED55E0"/>
    <w:rsid w:val="5EEEEEDE"/>
    <w:rsid w:val="5EF2DE5B"/>
    <w:rsid w:val="5EFC6A11"/>
    <w:rsid w:val="5EFE8D0A"/>
    <w:rsid w:val="5F01EC8D"/>
    <w:rsid w:val="5F033B49"/>
    <w:rsid w:val="5F0AFA9E"/>
    <w:rsid w:val="5F0D6613"/>
    <w:rsid w:val="5F0F9651"/>
    <w:rsid w:val="5F1C1F6B"/>
    <w:rsid w:val="5F202C15"/>
    <w:rsid w:val="5F2037FF"/>
    <w:rsid w:val="5F20F333"/>
    <w:rsid w:val="5F31BD92"/>
    <w:rsid w:val="5F35FABC"/>
    <w:rsid w:val="5F37AC72"/>
    <w:rsid w:val="5F392623"/>
    <w:rsid w:val="5F3B8295"/>
    <w:rsid w:val="5F3C9D19"/>
    <w:rsid w:val="5F43370C"/>
    <w:rsid w:val="5F49792B"/>
    <w:rsid w:val="5F5525D5"/>
    <w:rsid w:val="5F5AAE0A"/>
    <w:rsid w:val="5F5B2629"/>
    <w:rsid w:val="5F6024CB"/>
    <w:rsid w:val="5F632CAF"/>
    <w:rsid w:val="5F68F46A"/>
    <w:rsid w:val="5F73A16F"/>
    <w:rsid w:val="5F73A3EA"/>
    <w:rsid w:val="5F790CDE"/>
    <w:rsid w:val="5F794545"/>
    <w:rsid w:val="5F9A6026"/>
    <w:rsid w:val="5F9AD694"/>
    <w:rsid w:val="5FAE8828"/>
    <w:rsid w:val="5FB219AA"/>
    <w:rsid w:val="5FB5D7FE"/>
    <w:rsid w:val="5FB62FF2"/>
    <w:rsid w:val="5FB9BBEF"/>
    <w:rsid w:val="5FBFA1CF"/>
    <w:rsid w:val="5FC1C6E7"/>
    <w:rsid w:val="5FC6F83A"/>
    <w:rsid w:val="5FCC3587"/>
    <w:rsid w:val="5FD7A0C6"/>
    <w:rsid w:val="5FDB0717"/>
    <w:rsid w:val="5FE21254"/>
    <w:rsid w:val="5FE261B2"/>
    <w:rsid w:val="5FE72C3B"/>
    <w:rsid w:val="5FF1439D"/>
    <w:rsid w:val="5FF9C2C5"/>
    <w:rsid w:val="5FFACC8F"/>
    <w:rsid w:val="600152FC"/>
    <w:rsid w:val="60072C4E"/>
    <w:rsid w:val="60103E49"/>
    <w:rsid w:val="60186C56"/>
    <w:rsid w:val="602426EC"/>
    <w:rsid w:val="602D3C2F"/>
    <w:rsid w:val="602F31FE"/>
    <w:rsid w:val="60331CF5"/>
    <w:rsid w:val="6034E344"/>
    <w:rsid w:val="6041608B"/>
    <w:rsid w:val="60452D60"/>
    <w:rsid w:val="604E9C15"/>
    <w:rsid w:val="6057D439"/>
    <w:rsid w:val="605DA483"/>
    <w:rsid w:val="6067C2EE"/>
    <w:rsid w:val="606F40C5"/>
    <w:rsid w:val="6077192D"/>
    <w:rsid w:val="607AD9B0"/>
    <w:rsid w:val="6084BC6D"/>
    <w:rsid w:val="60875DDA"/>
    <w:rsid w:val="608CBC93"/>
    <w:rsid w:val="608FBA35"/>
    <w:rsid w:val="608FF333"/>
    <w:rsid w:val="609E7220"/>
    <w:rsid w:val="60AB9991"/>
    <w:rsid w:val="60ACEFD8"/>
    <w:rsid w:val="60C3169A"/>
    <w:rsid w:val="60CC04C3"/>
    <w:rsid w:val="60D7186E"/>
    <w:rsid w:val="60D9B75F"/>
    <w:rsid w:val="60DE9F2E"/>
    <w:rsid w:val="60E0D55D"/>
    <w:rsid w:val="60E43BA2"/>
    <w:rsid w:val="60F5E6F3"/>
    <w:rsid w:val="60FDA21E"/>
    <w:rsid w:val="610070D6"/>
    <w:rsid w:val="6106CB33"/>
    <w:rsid w:val="611CE64B"/>
    <w:rsid w:val="612B081B"/>
    <w:rsid w:val="612C33BE"/>
    <w:rsid w:val="6133BE47"/>
    <w:rsid w:val="61342551"/>
    <w:rsid w:val="61389928"/>
    <w:rsid w:val="613D1CA8"/>
    <w:rsid w:val="6147684D"/>
    <w:rsid w:val="614A191F"/>
    <w:rsid w:val="614E9085"/>
    <w:rsid w:val="6150F57D"/>
    <w:rsid w:val="615515FE"/>
    <w:rsid w:val="615516E9"/>
    <w:rsid w:val="615D3F13"/>
    <w:rsid w:val="615F1420"/>
    <w:rsid w:val="6161CA24"/>
    <w:rsid w:val="616488EF"/>
    <w:rsid w:val="6164D42D"/>
    <w:rsid w:val="61699143"/>
    <w:rsid w:val="616C5ED3"/>
    <w:rsid w:val="6173623B"/>
    <w:rsid w:val="617982DC"/>
    <w:rsid w:val="619E1243"/>
    <w:rsid w:val="61A197E8"/>
    <w:rsid w:val="61A2AA18"/>
    <w:rsid w:val="61A2C745"/>
    <w:rsid w:val="61A4BC6D"/>
    <w:rsid w:val="61B320FB"/>
    <w:rsid w:val="61B4BA98"/>
    <w:rsid w:val="61C4A51E"/>
    <w:rsid w:val="61C8EDDB"/>
    <w:rsid w:val="61CC71C8"/>
    <w:rsid w:val="61D6C89E"/>
    <w:rsid w:val="61D84977"/>
    <w:rsid w:val="61DAB4BD"/>
    <w:rsid w:val="61DBF347"/>
    <w:rsid w:val="61DD1E01"/>
    <w:rsid w:val="61E14BE6"/>
    <w:rsid w:val="61E7A25F"/>
    <w:rsid w:val="61EB42AA"/>
    <w:rsid w:val="61F23A63"/>
    <w:rsid w:val="61F3FD68"/>
    <w:rsid w:val="61F455BB"/>
    <w:rsid w:val="61F80C0B"/>
    <w:rsid w:val="61F8A588"/>
    <w:rsid w:val="6203C4E3"/>
    <w:rsid w:val="62049271"/>
    <w:rsid w:val="62089C17"/>
    <w:rsid w:val="620EBB41"/>
    <w:rsid w:val="6215E20F"/>
    <w:rsid w:val="62194707"/>
    <w:rsid w:val="621EA6E1"/>
    <w:rsid w:val="621F3378"/>
    <w:rsid w:val="6235B0CC"/>
    <w:rsid w:val="623A2209"/>
    <w:rsid w:val="623D0122"/>
    <w:rsid w:val="623DE99C"/>
    <w:rsid w:val="62416F97"/>
    <w:rsid w:val="6244F403"/>
    <w:rsid w:val="62477234"/>
    <w:rsid w:val="625AFB3A"/>
    <w:rsid w:val="625D9355"/>
    <w:rsid w:val="625E4932"/>
    <w:rsid w:val="62689909"/>
    <w:rsid w:val="62692A39"/>
    <w:rsid w:val="6275DF4A"/>
    <w:rsid w:val="62794C5B"/>
    <w:rsid w:val="627B0DC7"/>
    <w:rsid w:val="628286CF"/>
    <w:rsid w:val="628607ED"/>
    <w:rsid w:val="6292ED9C"/>
    <w:rsid w:val="6293024E"/>
    <w:rsid w:val="6298C9BC"/>
    <w:rsid w:val="62A5AF07"/>
    <w:rsid w:val="62B5D5B0"/>
    <w:rsid w:val="62BADBD2"/>
    <w:rsid w:val="62BF3E61"/>
    <w:rsid w:val="62C544F3"/>
    <w:rsid w:val="62CF6921"/>
    <w:rsid w:val="62D34D11"/>
    <w:rsid w:val="62D674FA"/>
    <w:rsid w:val="62DB1D2B"/>
    <w:rsid w:val="62DDE91D"/>
    <w:rsid w:val="62E13B14"/>
    <w:rsid w:val="62E1AFCB"/>
    <w:rsid w:val="62E3E8D2"/>
    <w:rsid w:val="62E7C005"/>
    <w:rsid w:val="62EC3321"/>
    <w:rsid w:val="62F38D17"/>
    <w:rsid w:val="63006A7C"/>
    <w:rsid w:val="63071420"/>
    <w:rsid w:val="6307EA99"/>
    <w:rsid w:val="6309F211"/>
    <w:rsid w:val="630CFDD2"/>
    <w:rsid w:val="6312B0B3"/>
    <w:rsid w:val="6313FF6D"/>
    <w:rsid w:val="63149B69"/>
    <w:rsid w:val="631EA486"/>
    <w:rsid w:val="631EDD13"/>
    <w:rsid w:val="6321094E"/>
    <w:rsid w:val="6330C15F"/>
    <w:rsid w:val="6332E608"/>
    <w:rsid w:val="633E607D"/>
    <w:rsid w:val="6347E848"/>
    <w:rsid w:val="634E3826"/>
    <w:rsid w:val="634F907B"/>
    <w:rsid w:val="6355F993"/>
    <w:rsid w:val="6356C730"/>
    <w:rsid w:val="635BCE2C"/>
    <w:rsid w:val="6368A33A"/>
    <w:rsid w:val="636D9B0B"/>
    <w:rsid w:val="636F5B58"/>
    <w:rsid w:val="6380ACA8"/>
    <w:rsid w:val="6390A805"/>
    <w:rsid w:val="6390CBF8"/>
    <w:rsid w:val="63996E73"/>
    <w:rsid w:val="63A54FF0"/>
    <w:rsid w:val="63A8916B"/>
    <w:rsid w:val="63AE8521"/>
    <w:rsid w:val="63AEAFD2"/>
    <w:rsid w:val="63AF11D6"/>
    <w:rsid w:val="63B6AD6F"/>
    <w:rsid w:val="63BB1D9A"/>
    <w:rsid w:val="63BD5653"/>
    <w:rsid w:val="63BF371C"/>
    <w:rsid w:val="63C1C4A7"/>
    <w:rsid w:val="63C5AE9C"/>
    <w:rsid w:val="63C9D668"/>
    <w:rsid w:val="63D40AF0"/>
    <w:rsid w:val="63D73434"/>
    <w:rsid w:val="63D75033"/>
    <w:rsid w:val="63DBDF7A"/>
    <w:rsid w:val="63E3338C"/>
    <w:rsid w:val="63E46EDF"/>
    <w:rsid w:val="63ED9F5E"/>
    <w:rsid w:val="63F6C9E3"/>
    <w:rsid w:val="63FE83D2"/>
    <w:rsid w:val="64026A03"/>
    <w:rsid w:val="640472D7"/>
    <w:rsid w:val="6408F4B7"/>
    <w:rsid w:val="6410B502"/>
    <w:rsid w:val="64121664"/>
    <w:rsid w:val="64170258"/>
    <w:rsid w:val="642AC680"/>
    <w:rsid w:val="6438693C"/>
    <w:rsid w:val="64414EAE"/>
    <w:rsid w:val="6447150D"/>
    <w:rsid w:val="64499D28"/>
    <w:rsid w:val="644A80F2"/>
    <w:rsid w:val="644E6465"/>
    <w:rsid w:val="64546C53"/>
    <w:rsid w:val="6459701F"/>
    <w:rsid w:val="645DD6F4"/>
    <w:rsid w:val="645FC778"/>
    <w:rsid w:val="6468F6E7"/>
    <w:rsid w:val="6479F47C"/>
    <w:rsid w:val="647AF6BD"/>
    <w:rsid w:val="6480C90D"/>
    <w:rsid w:val="6491C895"/>
    <w:rsid w:val="6496ECEF"/>
    <w:rsid w:val="64A51CFA"/>
    <w:rsid w:val="64ACF378"/>
    <w:rsid w:val="64AE18DC"/>
    <w:rsid w:val="64AF3B53"/>
    <w:rsid w:val="64B2A2CE"/>
    <w:rsid w:val="64B7BEDA"/>
    <w:rsid w:val="64BB105C"/>
    <w:rsid w:val="64C4D93E"/>
    <w:rsid w:val="64C971AB"/>
    <w:rsid w:val="64D4F2EE"/>
    <w:rsid w:val="64D69410"/>
    <w:rsid w:val="64D75626"/>
    <w:rsid w:val="64D9119F"/>
    <w:rsid w:val="64DCF4CC"/>
    <w:rsid w:val="64DD6268"/>
    <w:rsid w:val="64F0446B"/>
    <w:rsid w:val="64F1CA2C"/>
    <w:rsid w:val="64FD1B45"/>
    <w:rsid w:val="650DB300"/>
    <w:rsid w:val="650EF3F9"/>
    <w:rsid w:val="651CD2A2"/>
    <w:rsid w:val="651DAFBD"/>
    <w:rsid w:val="651FE603"/>
    <w:rsid w:val="65232452"/>
    <w:rsid w:val="652B455C"/>
    <w:rsid w:val="652BF36E"/>
    <w:rsid w:val="653389D5"/>
    <w:rsid w:val="653ACADF"/>
    <w:rsid w:val="654299FF"/>
    <w:rsid w:val="655C3DDE"/>
    <w:rsid w:val="655FE686"/>
    <w:rsid w:val="65602D24"/>
    <w:rsid w:val="65605432"/>
    <w:rsid w:val="65614A49"/>
    <w:rsid w:val="65618539"/>
    <w:rsid w:val="656BBF72"/>
    <w:rsid w:val="656F31F6"/>
    <w:rsid w:val="65722C60"/>
    <w:rsid w:val="6576205C"/>
    <w:rsid w:val="6582D66C"/>
    <w:rsid w:val="658FA06A"/>
    <w:rsid w:val="65A17B98"/>
    <w:rsid w:val="65AE2DCD"/>
    <w:rsid w:val="65B3D68B"/>
    <w:rsid w:val="65B7FD17"/>
    <w:rsid w:val="65BAA6D9"/>
    <w:rsid w:val="65C62BF9"/>
    <w:rsid w:val="65C67B8A"/>
    <w:rsid w:val="65C9388F"/>
    <w:rsid w:val="65D46AF0"/>
    <w:rsid w:val="65D7FB3E"/>
    <w:rsid w:val="65DC5BF2"/>
    <w:rsid w:val="65E98CE9"/>
    <w:rsid w:val="65EB7969"/>
    <w:rsid w:val="66026107"/>
    <w:rsid w:val="6603E016"/>
    <w:rsid w:val="6606D242"/>
    <w:rsid w:val="660BE565"/>
    <w:rsid w:val="660D2015"/>
    <w:rsid w:val="6610E97D"/>
    <w:rsid w:val="6613D632"/>
    <w:rsid w:val="6614FA90"/>
    <w:rsid w:val="6615CA82"/>
    <w:rsid w:val="661A286F"/>
    <w:rsid w:val="661F567C"/>
    <w:rsid w:val="662C2C66"/>
    <w:rsid w:val="66310562"/>
    <w:rsid w:val="66333A67"/>
    <w:rsid w:val="6636C20B"/>
    <w:rsid w:val="663A54A0"/>
    <w:rsid w:val="663B4589"/>
    <w:rsid w:val="6641B790"/>
    <w:rsid w:val="6643D8AB"/>
    <w:rsid w:val="664554D0"/>
    <w:rsid w:val="664B343C"/>
    <w:rsid w:val="664BC7C6"/>
    <w:rsid w:val="66504E97"/>
    <w:rsid w:val="6658F00A"/>
    <w:rsid w:val="66640744"/>
    <w:rsid w:val="66644B19"/>
    <w:rsid w:val="6666A43D"/>
    <w:rsid w:val="666E8E38"/>
    <w:rsid w:val="66774008"/>
    <w:rsid w:val="667A82B5"/>
    <w:rsid w:val="667B34F4"/>
    <w:rsid w:val="6680C866"/>
    <w:rsid w:val="6683E489"/>
    <w:rsid w:val="66840547"/>
    <w:rsid w:val="668C0218"/>
    <w:rsid w:val="66964C45"/>
    <w:rsid w:val="66A69DFC"/>
    <w:rsid w:val="66A94919"/>
    <w:rsid w:val="66AC0FF8"/>
    <w:rsid w:val="66B79B97"/>
    <w:rsid w:val="66C1B3A4"/>
    <w:rsid w:val="66D00581"/>
    <w:rsid w:val="66D0684D"/>
    <w:rsid w:val="66D2FBB3"/>
    <w:rsid w:val="66DAFD86"/>
    <w:rsid w:val="66EE8C59"/>
    <w:rsid w:val="66F9EE77"/>
    <w:rsid w:val="66FF041A"/>
    <w:rsid w:val="670207EA"/>
    <w:rsid w:val="67042DFE"/>
    <w:rsid w:val="6705587E"/>
    <w:rsid w:val="6705C65A"/>
    <w:rsid w:val="670D1F07"/>
    <w:rsid w:val="671652E9"/>
    <w:rsid w:val="67201302"/>
    <w:rsid w:val="672AA3E8"/>
    <w:rsid w:val="672F463A"/>
    <w:rsid w:val="67396549"/>
    <w:rsid w:val="673D6426"/>
    <w:rsid w:val="67443720"/>
    <w:rsid w:val="6745B462"/>
    <w:rsid w:val="6747648E"/>
    <w:rsid w:val="67498668"/>
    <w:rsid w:val="674E7A71"/>
    <w:rsid w:val="674F1930"/>
    <w:rsid w:val="675C792D"/>
    <w:rsid w:val="675D8F2B"/>
    <w:rsid w:val="675FC713"/>
    <w:rsid w:val="67601180"/>
    <w:rsid w:val="67741610"/>
    <w:rsid w:val="6777C1D2"/>
    <w:rsid w:val="677D65B4"/>
    <w:rsid w:val="678234D8"/>
    <w:rsid w:val="6797333D"/>
    <w:rsid w:val="67A415E1"/>
    <w:rsid w:val="67A55101"/>
    <w:rsid w:val="67B1FF61"/>
    <w:rsid w:val="67B3E154"/>
    <w:rsid w:val="67B4D88F"/>
    <w:rsid w:val="67B6D09E"/>
    <w:rsid w:val="67BCE4A2"/>
    <w:rsid w:val="67BE6A74"/>
    <w:rsid w:val="67C2989C"/>
    <w:rsid w:val="67C96957"/>
    <w:rsid w:val="67D1BE63"/>
    <w:rsid w:val="67D99C48"/>
    <w:rsid w:val="67DC51A0"/>
    <w:rsid w:val="67E7CC41"/>
    <w:rsid w:val="67EF3DB5"/>
    <w:rsid w:val="67EFA478"/>
    <w:rsid w:val="67FBB822"/>
    <w:rsid w:val="68006C0E"/>
    <w:rsid w:val="68048C42"/>
    <w:rsid w:val="68099306"/>
    <w:rsid w:val="680AF7EB"/>
    <w:rsid w:val="6812145A"/>
    <w:rsid w:val="682256E8"/>
    <w:rsid w:val="682270A5"/>
    <w:rsid w:val="68287F39"/>
    <w:rsid w:val="682BDED5"/>
    <w:rsid w:val="682D84BD"/>
    <w:rsid w:val="6837DE62"/>
    <w:rsid w:val="6842D69B"/>
    <w:rsid w:val="6847F625"/>
    <w:rsid w:val="68489CA9"/>
    <w:rsid w:val="684D8DFE"/>
    <w:rsid w:val="685307AD"/>
    <w:rsid w:val="68536BF8"/>
    <w:rsid w:val="685E497B"/>
    <w:rsid w:val="6861AB29"/>
    <w:rsid w:val="686B3F26"/>
    <w:rsid w:val="686B5CE8"/>
    <w:rsid w:val="68715EB1"/>
    <w:rsid w:val="68762629"/>
    <w:rsid w:val="687C1613"/>
    <w:rsid w:val="687D17D0"/>
    <w:rsid w:val="688B3541"/>
    <w:rsid w:val="688E49AC"/>
    <w:rsid w:val="68A40430"/>
    <w:rsid w:val="68A5A8F1"/>
    <w:rsid w:val="68AE8DF5"/>
    <w:rsid w:val="68B48009"/>
    <w:rsid w:val="68B8C527"/>
    <w:rsid w:val="68C75877"/>
    <w:rsid w:val="68CEDBA7"/>
    <w:rsid w:val="68DF9B55"/>
    <w:rsid w:val="68DF9D29"/>
    <w:rsid w:val="68EAE991"/>
    <w:rsid w:val="68F1AAF1"/>
    <w:rsid w:val="68F24601"/>
    <w:rsid w:val="68F49C54"/>
    <w:rsid w:val="68F6647E"/>
    <w:rsid w:val="68F9D3ED"/>
    <w:rsid w:val="68FAAF96"/>
    <w:rsid w:val="68FB9774"/>
    <w:rsid w:val="69057772"/>
    <w:rsid w:val="6905C028"/>
    <w:rsid w:val="690DE574"/>
    <w:rsid w:val="69102DF5"/>
    <w:rsid w:val="6918EA1C"/>
    <w:rsid w:val="691D541E"/>
    <w:rsid w:val="691D728F"/>
    <w:rsid w:val="6920FC68"/>
    <w:rsid w:val="6924CBB8"/>
    <w:rsid w:val="692551C1"/>
    <w:rsid w:val="6925A8DD"/>
    <w:rsid w:val="6927E9AF"/>
    <w:rsid w:val="692905F9"/>
    <w:rsid w:val="6935DE45"/>
    <w:rsid w:val="693798D4"/>
    <w:rsid w:val="69397594"/>
    <w:rsid w:val="6940C26A"/>
    <w:rsid w:val="694B6058"/>
    <w:rsid w:val="695792DF"/>
    <w:rsid w:val="696395AC"/>
    <w:rsid w:val="69653837"/>
    <w:rsid w:val="6968442F"/>
    <w:rsid w:val="69687437"/>
    <w:rsid w:val="696F76EC"/>
    <w:rsid w:val="6974EAEA"/>
    <w:rsid w:val="697987C3"/>
    <w:rsid w:val="697C04FB"/>
    <w:rsid w:val="698AA31C"/>
    <w:rsid w:val="6998B057"/>
    <w:rsid w:val="699ABE78"/>
    <w:rsid w:val="69A2DADE"/>
    <w:rsid w:val="69A46541"/>
    <w:rsid w:val="69A523F9"/>
    <w:rsid w:val="69A6D26A"/>
    <w:rsid w:val="69AA0C5B"/>
    <w:rsid w:val="69ABCA54"/>
    <w:rsid w:val="69AE7E05"/>
    <w:rsid w:val="69B6F2F7"/>
    <w:rsid w:val="69BE33E3"/>
    <w:rsid w:val="69C7F907"/>
    <w:rsid w:val="69CE7551"/>
    <w:rsid w:val="69DC074A"/>
    <w:rsid w:val="69E39BCD"/>
    <w:rsid w:val="69E66DEA"/>
    <w:rsid w:val="69ED4FAE"/>
    <w:rsid w:val="69FB09B2"/>
    <w:rsid w:val="69FDED19"/>
    <w:rsid w:val="69FE9224"/>
    <w:rsid w:val="6A0129D1"/>
    <w:rsid w:val="6A03EC59"/>
    <w:rsid w:val="6A09A0CB"/>
    <w:rsid w:val="6A0F9583"/>
    <w:rsid w:val="6A1427B2"/>
    <w:rsid w:val="6A198EA2"/>
    <w:rsid w:val="6A1B0737"/>
    <w:rsid w:val="6A202D40"/>
    <w:rsid w:val="6A225A23"/>
    <w:rsid w:val="6A24F1D4"/>
    <w:rsid w:val="6A262D1B"/>
    <w:rsid w:val="6A3C3124"/>
    <w:rsid w:val="6A3CD4D0"/>
    <w:rsid w:val="6A423565"/>
    <w:rsid w:val="6A42E940"/>
    <w:rsid w:val="6A4385B4"/>
    <w:rsid w:val="6A46CA35"/>
    <w:rsid w:val="6A49B75A"/>
    <w:rsid w:val="6A525B9F"/>
    <w:rsid w:val="6A5B2F17"/>
    <w:rsid w:val="6A60E2CE"/>
    <w:rsid w:val="6A6328D8"/>
    <w:rsid w:val="6A67C9E1"/>
    <w:rsid w:val="6A6B9E10"/>
    <w:rsid w:val="6A732041"/>
    <w:rsid w:val="6A798605"/>
    <w:rsid w:val="6A7F1568"/>
    <w:rsid w:val="6A84676F"/>
    <w:rsid w:val="6A8750D7"/>
    <w:rsid w:val="6A8E71D9"/>
    <w:rsid w:val="6A8EB9F0"/>
    <w:rsid w:val="6A930C8E"/>
    <w:rsid w:val="6A9419EF"/>
    <w:rsid w:val="6AA03EB9"/>
    <w:rsid w:val="6AA4CED3"/>
    <w:rsid w:val="6AA6C547"/>
    <w:rsid w:val="6AA6CF0B"/>
    <w:rsid w:val="6AAC7B22"/>
    <w:rsid w:val="6AB022C3"/>
    <w:rsid w:val="6AB2C837"/>
    <w:rsid w:val="6AB9E9C9"/>
    <w:rsid w:val="6ABAB9CB"/>
    <w:rsid w:val="6AC34E2B"/>
    <w:rsid w:val="6AC87DD2"/>
    <w:rsid w:val="6AC8B5AA"/>
    <w:rsid w:val="6ACFE1B6"/>
    <w:rsid w:val="6AD36C2E"/>
    <w:rsid w:val="6AD7D780"/>
    <w:rsid w:val="6AD7E43A"/>
    <w:rsid w:val="6ADA85E1"/>
    <w:rsid w:val="6ADCA87C"/>
    <w:rsid w:val="6ADCD2D8"/>
    <w:rsid w:val="6AE3A6B7"/>
    <w:rsid w:val="6AE7090C"/>
    <w:rsid w:val="6AECAAF5"/>
    <w:rsid w:val="6AEE51BC"/>
    <w:rsid w:val="6AF4282C"/>
    <w:rsid w:val="6AF7DA2D"/>
    <w:rsid w:val="6AFCC5C6"/>
    <w:rsid w:val="6B02363B"/>
    <w:rsid w:val="6B05B394"/>
    <w:rsid w:val="6B0EA8D1"/>
    <w:rsid w:val="6B0F6EF8"/>
    <w:rsid w:val="6B12B9A3"/>
    <w:rsid w:val="6B17246B"/>
    <w:rsid w:val="6B1BDC03"/>
    <w:rsid w:val="6B1CE82E"/>
    <w:rsid w:val="6B1D6E2C"/>
    <w:rsid w:val="6B238615"/>
    <w:rsid w:val="6B37B79C"/>
    <w:rsid w:val="6B380E39"/>
    <w:rsid w:val="6B3B6A7F"/>
    <w:rsid w:val="6B41CB01"/>
    <w:rsid w:val="6B425426"/>
    <w:rsid w:val="6B4E1D36"/>
    <w:rsid w:val="6B50D7EB"/>
    <w:rsid w:val="6B5F5A45"/>
    <w:rsid w:val="6B60BC5A"/>
    <w:rsid w:val="6B6608B9"/>
    <w:rsid w:val="6B6909A8"/>
    <w:rsid w:val="6B73F0AD"/>
    <w:rsid w:val="6B83EF88"/>
    <w:rsid w:val="6B8540E9"/>
    <w:rsid w:val="6B85B87B"/>
    <w:rsid w:val="6B8B1DF8"/>
    <w:rsid w:val="6B90270B"/>
    <w:rsid w:val="6B9431D6"/>
    <w:rsid w:val="6B97F010"/>
    <w:rsid w:val="6B9BA971"/>
    <w:rsid w:val="6B9CB738"/>
    <w:rsid w:val="6BA60214"/>
    <w:rsid w:val="6BA772C9"/>
    <w:rsid w:val="6BB1371D"/>
    <w:rsid w:val="6BB4C763"/>
    <w:rsid w:val="6BC266F8"/>
    <w:rsid w:val="6BC47D44"/>
    <w:rsid w:val="6BC80AAB"/>
    <w:rsid w:val="6BC81B3B"/>
    <w:rsid w:val="6BD99F51"/>
    <w:rsid w:val="6BE377F4"/>
    <w:rsid w:val="6BE4CAD2"/>
    <w:rsid w:val="6BE5A8C7"/>
    <w:rsid w:val="6BE76DAB"/>
    <w:rsid w:val="6BF9676A"/>
    <w:rsid w:val="6C0D4D0B"/>
    <w:rsid w:val="6C1611D4"/>
    <w:rsid w:val="6C1C21A4"/>
    <w:rsid w:val="6C1D16C3"/>
    <w:rsid w:val="6C28541D"/>
    <w:rsid w:val="6C303D02"/>
    <w:rsid w:val="6C39835D"/>
    <w:rsid w:val="6C3C7259"/>
    <w:rsid w:val="6C44260C"/>
    <w:rsid w:val="6C4C0734"/>
    <w:rsid w:val="6C6070DC"/>
    <w:rsid w:val="6C631F53"/>
    <w:rsid w:val="6C699CB7"/>
    <w:rsid w:val="6C6BD99A"/>
    <w:rsid w:val="6C6E3E86"/>
    <w:rsid w:val="6C746264"/>
    <w:rsid w:val="6C7956C6"/>
    <w:rsid w:val="6C8530E0"/>
    <w:rsid w:val="6C8DFA00"/>
    <w:rsid w:val="6C8E1FE6"/>
    <w:rsid w:val="6C8F2F6B"/>
    <w:rsid w:val="6C927719"/>
    <w:rsid w:val="6C98E449"/>
    <w:rsid w:val="6C991490"/>
    <w:rsid w:val="6C9D3670"/>
    <w:rsid w:val="6CA3F341"/>
    <w:rsid w:val="6CA8D631"/>
    <w:rsid w:val="6CB6BC37"/>
    <w:rsid w:val="6CC5748E"/>
    <w:rsid w:val="6CD24A96"/>
    <w:rsid w:val="6CD396E7"/>
    <w:rsid w:val="6CDCC4BB"/>
    <w:rsid w:val="6CE44B0F"/>
    <w:rsid w:val="6CE76A8D"/>
    <w:rsid w:val="6CF0DE63"/>
    <w:rsid w:val="6CF7CB7E"/>
    <w:rsid w:val="6D007B2C"/>
    <w:rsid w:val="6D09CA9F"/>
    <w:rsid w:val="6D0A03C6"/>
    <w:rsid w:val="6D0C853A"/>
    <w:rsid w:val="6D10FCEA"/>
    <w:rsid w:val="6D14F653"/>
    <w:rsid w:val="6D1A5CEE"/>
    <w:rsid w:val="6D1FBC98"/>
    <w:rsid w:val="6D20699C"/>
    <w:rsid w:val="6D2D2BC4"/>
    <w:rsid w:val="6D32F4DA"/>
    <w:rsid w:val="6D34C3A7"/>
    <w:rsid w:val="6D366B51"/>
    <w:rsid w:val="6D3B9190"/>
    <w:rsid w:val="6D4253C4"/>
    <w:rsid w:val="6D432737"/>
    <w:rsid w:val="6D4379E9"/>
    <w:rsid w:val="6D46C961"/>
    <w:rsid w:val="6D485EF8"/>
    <w:rsid w:val="6D4EEBFD"/>
    <w:rsid w:val="6D548CFC"/>
    <w:rsid w:val="6D54DC1C"/>
    <w:rsid w:val="6D59031B"/>
    <w:rsid w:val="6D7433B3"/>
    <w:rsid w:val="6D77C3E3"/>
    <w:rsid w:val="6D7D6A35"/>
    <w:rsid w:val="6D8850C5"/>
    <w:rsid w:val="6D8D7EEE"/>
    <w:rsid w:val="6D913A4C"/>
    <w:rsid w:val="6D9373AB"/>
    <w:rsid w:val="6D9CAE40"/>
    <w:rsid w:val="6DA0CE73"/>
    <w:rsid w:val="6DA2D9A5"/>
    <w:rsid w:val="6DA8C94E"/>
    <w:rsid w:val="6DAE8925"/>
    <w:rsid w:val="6DB60C2C"/>
    <w:rsid w:val="6DC2DB34"/>
    <w:rsid w:val="6DC88A24"/>
    <w:rsid w:val="6DC9396A"/>
    <w:rsid w:val="6DCA1087"/>
    <w:rsid w:val="6DCA9E4C"/>
    <w:rsid w:val="6DE2CE13"/>
    <w:rsid w:val="6DE723EC"/>
    <w:rsid w:val="6DEBB1F7"/>
    <w:rsid w:val="6DEED638"/>
    <w:rsid w:val="6DF46834"/>
    <w:rsid w:val="6E01D431"/>
    <w:rsid w:val="6E0907EA"/>
    <w:rsid w:val="6E0EC6AE"/>
    <w:rsid w:val="6E10949B"/>
    <w:rsid w:val="6E11531B"/>
    <w:rsid w:val="6E12BF67"/>
    <w:rsid w:val="6E13D0C0"/>
    <w:rsid w:val="6E15A2AA"/>
    <w:rsid w:val="6E19F04F"/>
    <w:rsid w:val="6E23F518"/>
    <w:rsid w:val="6E28CE46"/>
    <w:rsid w:val="6E3394E7"/>
    <w:rsid w:val="6E392EB5"/>
    <w:rsid w:val="6E3F53B5"/>
    <w:rsid w:val="6E408E35"/>
    <w:rsid w:val="6E415706"/>
    <w:rsid w:val="6E4720BC"/>
    <w:rsid w:val="6E476FD7"/>
    <w:rsid w:val="6E4C24D2"/>
    <w:rsid w:val="6E4CCD75"/>
    <w:rsid w:val="6E4D8137"/>
    <w:rsid w:val="6E58AB0E"/>
    <w:rsid w:val="6E5FF5C7"/>
    <w:rsid w:val="6E6ACDF0"/>
    <w:rsid w:val="6E6CA366"/>
    <w:rsid w:val="6E88C715"/>
    <w:rsid w:val="6E8EA8CA"/>
    <w:rsid w:val="6E91095E"/>
    <w:rsid w:val="6E9B9856"/>
    <w:rsid w:val="6E9CC641"/>
    <w:rsid w:val="6E9E74C6"/>
    <w:rsid w:val="6E9F9094"/>
    <w:rsid w:val="6EA9289E"/>
    <w:rsid w:val="6EAE812C"/>
    <w:rsid w:val="6EB5DE92"/>
    <w:rsid w:val="6EBD8795"/>
    <w:rsid w:val="6EC3CE83"/>
    <w:rsid w:val="6EC7E6C9"/>
    <w:rsid w:val="6EDAFEF6"/>
    <w:rsid w:val="6EDD14CA"/>
    <w:rsid w:val="6EE0D382"/>
    <w:rsid w:val="6EE1BA46"/>
    <w:rsid w:val="6EE34117"/>
    <w:rsid w:val="6EF34111"/>
    <w:rsid w:val="6EFE969B"/>
    <w:rsid w:val="6F008DE8"/>
    <w:rsid w:val="6F082303"/>
    <w:rsid w:val="6F0A73FE"/>
    <w:rsid w:val="6F0D96B1"/>
    <w:rsid w:val="6F20297D"/>
    <w:rsid w:val="6F20A9A7"/>
    <w:rsid w:val="6F219996"/>
    <w:rsid w:val="6F2925E1"/>
    <w:rsid w:val="6F2C2CE4"/>
    <w:rsid w:val="6F2DA7A1"/>
    <w:rsid w:val="6F301FD9"/>
    <w:rsid w:val="6F31D9A0"/>
    <w:rsid w:val="6F4199DE"/>
    <w:rsid w:val="6F48342A"/>
    <w:rsid w:val="6F4F0CA8"/>
    <w:rsid w:val="6F526F27"/>
    <w:rsid w:val="6F562293"/>
    <w:rsid w:val="6F5641DA"/>
    <w:rsid w:val="6F590C71"/>
    <w:rsid w:val="6F5AF1C7"/>
    <w:rsid w:val="6F5F0DA5"/>
    <w:rsid w:val="6F5F0E67"/>
    <w:rsid w:val="6F631E99"/>
    <w:rsid w:val="6F6611F0"/>
    <w:rsid w:val="6F6AD59F"/>
    <w:rsid w:val="6F6D082D"/>
    <w:rsid w:val="6F6F57B9"/>
    <w:rsid w:val="6F803E89"/>
    <w:rsid w:val="6F80BBB5"/>
    <w:rsid w:val="6F88B74D"/>
    <w:rsid w:val="6F895FE9"/>
    <w:rsid w:val="6F8D269F"/>
    <w:rsid w:val="6F91C7EC"/>
    <w:rsid w:val="6F92029B"/>
    <w:rsid w:val="6F9C1888"/>
    <w:rsid w:val="6F9ED0C8"/>
    <w:rsid w:val="6FA1927F"/>
    <w:rsid w:val="6FA99932"/>
    <w:rsid w:val="6FBB6ECB"/>
    <w:rsid w:val="6FBCF694"/>
    <w:rsid w:val="6FCE1F7A"/>
    <w:rsid w:val="6FD4FAB9"/>
    <w:rsid w:val="6FD4FF16"/>
    <w:rsid w:val="6FE5638E"/>
    <w:rsid w:val="6FE614DE"/>
    <w:rsid w:val="6FF200E5"/>
    <w:rsid w:val="6FF485F1"/>
    <w:rsid w:val="7007CD4C"/>
    <w:rsid w:val="7014657D"/>
    <w:rsid w:val="7014A24D"/>
    <w:rsid w:val="7018B50A"/>
    <w:rsid w:val="70211D1A"/>
    <w:rsid w:val="70250BC3"/>
    <w:rsid w:val="7035BB62"/>
    <w:rsid w:val="703ABB24"/>
    <w:rsid w:val="70402BD8"/>
    <w:rsid w:val="7041E279"/>
    <w:rsid w:val="7047FC54"/>
    <w:rsid w:val="704B5A75"/>
    <w:rsid w:val="704BA2E3"/>
    <w:rsid w:val="704BC13C"/>
    <w:rsid w:val="70575D5A"/>
    <w:rsid w:val="70583C90"/>
    <w:rsid w:val="705CA7C6"/>
    <w:rsid w:val="706B3402"/>
    <w:rsid w:val="7072B91F"/>
    <w:rsid w:val="7075BD44"/>
    <w:rsid w:val="707B43DD"/>
    <w:rsid w:val="7080B8EA"/>
    <w:rsid w:val="7081B03F"/>
    <w:rsid w:val="70832C02"/>
    <w:rsid w:val="708C7CDE"/>
    <w:rsid w:val="7094229C"/>
    <w:rsid w:val="7099DB12"/>
    <w:rsid w:val="7099E09A"/>
    <w:rsid w:val="709A0F8E"/>
    <w:rsid w:val="70A18AB4"/>
    <w:rsid w:val="70A3D536"/>
    <w:rsid w:val="70B8E0DF"/>
    <w:rsid w:val="70B9F6C8"/>
    <w:rsid w:val="70BB127E"/>
    <w:rsid w:val="70BBB4C3"/>
    <w:rsid w:val="70BC7A08"/>
    <w:rsid w:val="70C31548"/>
    <w:rsid w:val="70C56335"/>
    <w:rsid w:val="70C5E98D"/>
    <w:rsid w:val="70CD914E"/>
    <w:rsid w:val="70D05488"/>
    <w:rsid w:val="70D2D0B4"/>
    <w:rsid w:val="70DD15C1"/>
    <w:rsid w:val="70E192C9"/>
    <w:rsid w:val="70E1F119"/>
    <w:rsid w:val="70E342F6"/>
    <w:rsid w:val="70F0ECF7"/>
    <w:rsid w:val="70F73137"/>
    <w:rsid w:val="70F8E3F8"/>
    <w:rsid w:val="70FB76B2"/>
    <w:rsid w:val="70FEA7A6"/>
    <w:rsid w:val="71015833"/>
    <w:rsid w:val="7103A982"/>
    <w:rsid w:val="710448F2"/>
    <w:rsid w:val="710CA695"/>
    <w:rsid w:val="711634A0"/>
    <w:rsid w:val="71199E55"/>
    <w:rsid w:val="711D6F5B"/>
    <w:rsid w:val="7125C924"/>
    <w:rsid w:val="7128ED31"/>
    <w:rsid w:val="712D4028"/>
    <w:rsid w:val="712F893D"/>
    <w:rsid w:val="71384DE4"/>
    <w:rsid w:val="713D81C0"/>
    <w:rsid w:val="713E4292"/>
    <w:rsid w:val="7148E938"/>
    <w:rsid w:val="714AD390"/>
    <w:rsid w:val="715053D0"/>
    <w:rsid w:val="71547F20"/>
    <w:rsid w:val="715868B9"/>
    <w:rsid w:val="71599FB7"/>
    <w:rsid w:val="715DFC7A"/>
    <w:rsid w:val="71642772"/>
    <w:rsid w:val="716459C3"/>
    <w:rsid w:val="716B35A9"/>
    <w:rsid w:val="716C483F"/>
    <w:rsid w:val="716EE6BE"/>
    <w:rsid w:val="716FAF28"/>
    <w:rsid w:val="7174DCC9"/>
    <w:rsid w:val="71769851"/>
    <w:rsid w:val="717AC8D9"/>
    <w:rsid w:val="7184CC04"/>
    <w:rsid w:val="71882005"/>
    <w:rsid w:val="718FAE48"/>
    <w:rsid w:val="71937E58"/>
    <w:rsid w:val="719951A6"/>
    <w:rsid w:val="719E407B"/>
    <w:rsid w:val="71A5EB7D"/>
    <w:rsid w:val="71AE3E53"/>
    <w:rsid w:val="71B0241C"/>
    <w:rsid w:val="71B6122D"/>
    <w:rsid w:val="71B75DC1"/>
    <w:rsid w:val="71C302B7"/>
    <w:rsid w:val="71C81156"/>
    <w:rsid w:val="71C9F458"/>
    <w:rsid w:val="71D04A9E"/>
    <w:rsid w:val="71D07C36"/>
    <w:rsid w:val="71DB355D"/>
    <w:rsid w:val="71DC26B4"/>
    <w:rsid w:val="71DCA07A"/>
    <w:rsid w:val="71E15477"/>
    <w:rsid w:val="71E3E7C3"/>
    <w:rsid w:val="71EAE4A7"/>
    <w:rsid w:val="71F3FC3B"/>
    <w:rsid w:val="71F43D4B"/>
    <w:rsid w:val="71F65325"/>
    <w:rsid w:val="71F92B11"/>
    <w:rsid w:val="720956F8"/>
    <w:rsid w:val="720A2FB8"/>
    <w:rsid w:val="720CEC95"/>
    <w:rsid w:val="7211D350"/>
    <w:rsid w:val="72182AD5"/>
    <w:rsid w:val="721CB0B5"/>
    <w:rsid w:val="722003E3"/>
    <w:rsid w:val="722833F9"/>
    <w:rsid w:val="722A7C3A"/>
    <w:rsid w:val="722C32E7"/>
    <w:rsid w:val="722CEEF3"/>
    <w:rsid w:val="722EEE5B"/>
    <w:rsid w:val="723803CE"/>
    <w:rsid w:val="7241D812"/>
    <w:rsid w:val="7243B9F0"/>
    <w:rsid w:val="724C373F"/>
    <w:rsid w:val="7253B1C9"/>
    <w:rsid w:val="72564DDC"/>
    <w:rsid w:val="7257A208"/>
    <w:rsid w:val="72587DEA"/>
    <w:rsid w:val="7266F63A"/>
    <w:rsid w:val="72735273"/>
    <w:rsid w:val="727DEBE5"/>
    <w:rsid w:val="72910137"/>
    <w:rsid w:val="729466C4"/>
    <w:rsid w:val="72976830"/>
    <w:rsid w:val="7298A185"/>
    <w:rsid w:val="729B13BE"/>
    <w:rsid w:val="729CC4D5"/>
    <w:rsid w:val="72A3D5B3"/>
    <w:rsid w:val="72AA30BC"/>
    <w:rsid w:val="72ADA9A9"/>
    <w:rsid w:val="72B30BAA"/>
    <w:rsid w:val="72B32578"/>
    <w:rsid w:val="72B55CD4"/>
    <w:rsid w:val="72BD90B3"/>
    <w:rsid w:val="72C13056"/>
    <w:rsid w:val="72C955FC"/>
    <w:rsid w:val="72CA5AA5"/>
    <w:rsid w:val="72CD7B94"/>
    <w:rsid w:val="72D631FA"/>
    <w:rsid w:val="72DA0006"/>
    <w:rsid w:val="72DB2028"/>
    <w:rsid w:val="72DC13CA"/>
    <w:rsid w:val="72DDCC21"/>
    <w:rsid w:val="72E7C0FD"/>
    <w:rsid w:val="72ED8379"/>
    <w:rsid w:val="72FC3510"/>
    <w:rsid w:val="72FCE355"/>
    <w:rsid w:val="73013B37"/>
    <w:rsid w:val="73050145"/>
    <w:rsid w:val="730C4312"/>
    <w:rsid w:val="730C681D"/>
    <w:rsid w:val="730D6AB8"/>
    <w:rsid w:val="730F0640"/>
    <w:rsid w:val="73124C88"/>
    <w:rsid w:val="7318B45E"/>
    <w:rsid w:val="7318F97C"/>
    <w:rsid w:val="731D6A79"/>
    <w:rsid w:val="7322697D"/>
    <w:rsid w:val="732645BC"/>
    <w:rsid w:val="73347A8C"/>
    <w:rsid w:val="7338B840"/>
    <w:rsid w:val="734039C4"/>
    <w:rsid w:val="73418139"/>
    <w:rsid w:val="73498F3C"/>
    <w:rsid w:val="734A499B"/>
    <w:rsid w:val="7351AB23"/>
    <w:rsid w:val="735D8C04"/>
    <w:rsid w:val="736704BD"/>
    <w:rsid w:val="736986E7"/>
    <w:rsid w:val="73724C77"/>
    <w:rsid w:val="73756B63"/>
    <w:rsid w:val="7377EF65"/>
    <w:rsid w:val="737D3C4F"/>
    <w:rsid w:val="737DD4EA"/>
    <w:rsid w:val="737E6700"/>
    <w:rsid w:val="7381EB47"/>
    <w:rsid w:val="73A79F8B"/>
    <w:rsid w:val="73AB9F28"/>
    <w:rsid w:val="73B1E2FA"/>
    <w:rsid w:val="73B28739"/>
    <w:rsid w:val="73B4927B"/>
    <w:rsid w:val="73B4C5FC"/>
    <w:rsid w:val="73B4D795"/>
    <w:rsid w:val="73C35C7E"/>
    <w:rsid w:val="73C39C08"/>
    <w:rsid w:val="73C72F6B"/>
    <w:rsid w:val="73CF0478"/>
    <w:rsid w:val="73D40DBE"/>
    <w:rsid w:val="73D4B97A"/>
    <w:rsid w:val="73DCFC76"/>
    <w:rsid w:val="73DE901A"/>
    <w:rsid w:val="73E24A46"/>
    <w:rsid w:val="73EA5D37"/>
    <w:rsid w:val="73F5C743"/>
    <w:rsid w:val="73FB620E"/>
    <w:rsid w:val="73FDA0DE"/>
    <w:rsid w:val="740050C0"/>
    <w:rsid w:val="7400A587"/>
    <w:rsid w:val="7401FF86"/>
    <w:rsid w:val="74095C5B"/>
    <w:rsid w:val="740A7176"/>
    <w:rsid w:val="740BE6A8"/>
    <w:rsid w:val="740EA3ED"/>
    <w:rsid w:val="741D52D9"/>
    <w:rsid w:val="741D9D38"/>
    <w:rsid w:val="74220160"/>
    <w:rsid w:val="7423B146"/>
    <w:rsid w:val="7423BB48"/>
    <w:rsid w:val="742666D7"/>
    <w:rsid w:val="742C1FD9"/>
    <w:rsid w:val="7430A342"/>
    <w:rsid w:val="743C06E4"/>
    <w:rsid w:val="7444AA6C"/>
    <w:rsid w:val="7452D669"/>
    <w:rsid w:val="746100B2"/>
    <w:rsid w:val="74663512"/>
    <w:rsid w:val="746E68E6"/>
    <w:rsid w:val="747AB9B0"/>
    <w:rsid w:val="747AD765"/>
    <w:rsid w:val="749042C9"/>
    <w:rsid w:val="74B2C18F"/>
    <w:rsid w:val="74B7BBD0"/>
    <w:rsid w:val="74C2ADB2"/>
    <w:rsid w:val="74C6C45C"/>
    <w:rsid w:val="74C7A03E"/>
    <w:rsid w:val="74E4F310"/>
    <w:rsid w:val="74E59D54"/>
    <w:rsid w:val="74F19934"/>
    <w:rsid w:val="74F6C66D"/>
    <w:rsid w:val="74FD63E8"/>
    <w:rsid w:val="750244CF"/>
    <w:rsid w:val="750305AD"/>
    <w:rsid w:val="7504692D"/>
    <w:rsid w:val="7506EE78"/>
    <w:rsid w:val="751A82ED"/>
    <w:rsid w:val="751EA280"/>
    <w:rsid w:val="752142C5"/>
    <w:rsid w:val="7527608D"/>
    <w:rsid w:val="7528AED4"/>
    <w:rsid w:val="75298161"/>
    <w:rsid w:val="752B48DF"/>
    <w:rsid w:val="752C0101"/>
    <w:rsid w:val="752EEFAC"/>
    <w:rsid w:val="7534D68C"/>
    <w:rsid w:val="75359EEE"/>
    <w:rsid w:val="753C572C"/>
    <w:rsid w:val="754329D2"/>
    <w:rsid w:val="754565E2"/>
    <w:rsid w:val="755FFAD7"/>
    <w:rsid w:val="7567E108"/>
    <w:rsid w:val="756CC5D8"/>
    <w:rsid w:val="757651F8"/>
    <w:rsid w:val="7578CCD7"/>
    <w:rsid w:val="7579C386"/>
    <w:rsid w:val="758BCFB4"/>
    <w:rsid w:val="759A6DA4"/>
    <w:rsid w:val="75A20CC5"/>
    <w:rsid w:val="75A5E06B"/>
    <w:rsid w:val="75A68FAE"/>
    <w:rsid w:val="75ABDD47"/>
    <w:rsid w:val="75B65DAD"/>
    <w:rsid w:val="75B6B886"/>
    <w:rsid w:val="75B80706"/>
    <w:rsid w:val="75B978C0"/>
    <w:rsid w:val="75BAD3C6"/>
    <w:rsid w:val="75BB413F"/>
    <w:rsid w:val="75BD85D8"/>
    <w:rsid w:val="75C26EE3"/>
    <w:rsid w:val="75C7B36F"/>
    <w:rsid w:val="75CA59EA"/>
    <w:rsid w:val="75CFBAB7"/>
    <w:rsid w:val="75D2A75D"/>
    <w:rsid w:val="75D46713"/>
    <w:rsid w:val="75D4E2E0"/>
    <w:rsid w:val="75DB9993"/>
    <w:rsid w:val="75E47FB4"/>
    <w:rsid w:val="75EBB543"/>
    <w:rsid w:val="75EC9720"/>
    <w:rsid w:val="75F73AB1"/>
    <w:rsid w:val="75FA541E"/>
    <w:rsid w:val="75FD3292"/>
    <w:rsid w:val="7606EE73"/>
    <w:rsid w:val="7608760C"/>
    <w:rsid w:val="7610B9A5"/>
    <w:rsid w:val="7611827C"/>
    <w:rsid w:val="7612D7CE"/>
    <w:rsid w:val="76184930"/>
    <w:rsid w:val="762F70B9"/>
    <w:rsid w:val="76310489"/>
    <w:rsid w:val="7631B042"/>
    <w:rsid w:val="7631DA11"/>
    <w:rsid w:val="76337E60"/>
    <w:rsid w:val="76491A04"/>
    <w:rsid w:val="76579CF2"/>
    <w:rsid w:val="76582325"/>
    <w:rsid w:val="765CB778"/>
    <w:rsid w:val="765ED793"/>
    <w:rsid w:val="765F09DB"/>
    <w:rsid w:val="76620CB2"/>
    <w:rsid w:val="7662AFE4"/>
    <w:rsid w:val="766821C2"/>
    <w:rsid w:val="7674D219"/>
    <w:rsid w:val="7689AEA8"/>
    <w:rsid w:val="768F34D9"/>
    <w:rsid w:val="7691A99A"/>
    <w:rsid w:val="769708B4"/>
    <w:rsid w:val="76985A52"/>
    <w:rsid w:val="769AEB38"/>
    <w:rsid w:val="76A119C7"/>
    <w:rsid w:val="76AB8F7A"/>
    <w:rsid w:val="76AC514C"/>
    <w:rsid w:val="76B3CABE"/>
    <w:rsid w:val="76C3FA8C"/>
    <w:rsid w:val="76C6BCF8"/>
    <w:rsid w:val="76C9F08A"/>
    <w:rsid w:val="76C9F4CE"/>
    <w:rsid w:val="76CD0DBF"/>
    <w:rsid w:val="76D03D05"/>
    <w:rsid w:val="76D2DDF5"/>
    <w:rsid w:val="76DBFC09"/>
    <w:rsid w:val="76E150E7"/>
    <w:rsid w:val="76EA7132"/>
    <w:rsid w:val="76EF265C"/>
    <w:rsid w:val="76F3188D"/>
    <w:rsid w:val="76F59630"/>
    <w:rsid w:val="76F9DCB7"/>
    <w:rsid w:val="770561B9"/>
    <w:rsid w:val="770F1205"/>
    <w:rsid w:val="7716EA6F"/>
    <w:rsid w:val="7718CC18"/>
    <w:rsid w:val="771AF4C9"/>
    <w:rsid w:val="771F3690"/>
    <w:rsid w:val="771F531E"/>
    <w:rsid w:val="772C10B2"/>
    <w:rsid w:val="77354BE4"/>
    <w:rsid w:val="773C7325"/>
    <w:rsid w:val="7743A142"/>
    <w:rsid w:val="77453F0F"/>
    <w:rsid w:val="7746E02B"/>
    <w:rsid w:val="775677AD"/>
    <w:rsid w:val="775CE6F3"/>
    <w:rsid w:val="775EE06B"/>
    <w:rsid w:val="77654375"/>
    <w:rsid w:val="776FD61A"/>
    <w:rsid w:val="7770FBB9"/>
    <w:rsid w:val="7771D718"/>
    <w:rsid w:val="77759A0D"/>
    <w:rsid w:val="7777CAC1"/>
    <w:rsid w:val="77860D4B"/>
    <w:rsid w:val="77955420"/>
    <w:rsid w:val="7795AAE9"/>
    <w:rsid w:val="779ADE4C"/>
    <w:rsid w:val="779D458B"/>
    <w:rsid w:val="779D5A77"/>
    <w:rsid w:val="779FE464"/>
    <w:rsid w:val="77A2BED4"/>
    <w:rsid w:val="77A6EB6C"/>
    <w:rsid w:val="77B4EBD4"/>
    <w:rsid w:val="77BF8329"/>
    <w:rsid w:val="77C0C3E1"/>
    <w:rsid w:val="77CBBF2A"/>
    <w:rsid w:val="77CCC79C"/>
    <w:rsid w:val="77D1AF44"/>
    <w:rsid w:val="77D4BF13"/>
    <w:rsid w:val="77D839CD"/>
    <w:rsid w:val="77E39576"/>
    <w:rsid w:val="77F36D53"/>
    <w:rsid w:val="7802ADA7"/>
    <w:rsid w:val="780DBCFA"/>
    <w:rsid w:val="780EE817"/>
    <w:rsid w:val="7814C479"/>
    <w:rsid w:val="782B053A"/>
    <w:rsid w:val="78375315"/>
    <w:rsid w:val="78393312"/>
    <w:rsid w:val="783D0031"/>
    <w:rsid w:val="78416F78"/>
    <w:rsid w:val="7842A0E8"/>
    <w:rsid w:val="78455F19"/>
    <w:rsid w:val="7845DA92"/>
    <w:rsid w:val="784FE81F"/>
    <w:rsid w:val="785790A2"/>
    <w:rsid w:val="785E8C3F"/>
    <w:rsid w:val="786057CD"/>
    <w:rsid w:val="7862B2B0"/>
    <w:rsid w:val="786D3D98"/>
    <w:rsid w:val="786DE032"/>
    <w:rsid w:val="786F54A0"/>
    <w:rsid w:val="7872A52C"/>
    <w:rsid w:val="7881DD06"/>
    <w:rsid w:val="7882E24B"/>
    <w:rsid w:val="788B1AAC"/>
    <w:rsid w:val="788C0D81"/>
    <w:rsid w:val="78905978"/>
    <w:rsid w:val="78917076"/>
    <w:rsid w:val="7891E4E9"/>
    <w:rsid w:val="7896117C"/>
    <w:rsid w:val="78999DB9"/>
    <w:rsid w:val="789CB690"/>
    <w:rsid w:val="789DABA7"/>
    <w:rsid w:val="78AEC25D"/>
    <w:rsid w:val="78AF537F"/>
    <w:rsid w:val="78B018CC"/>
    <w:rsid w:val="78B0B02C"/>
    <w:rsid w:val="78B19DBC"/>
    <w:rsid w:val="78B1B510"/>
    <w:rsid w:val="78B353C7"/>
    <w:rsid w:val="78B7A4E9"/>
    <w:rsid w:val="78BC1592"/>
    <w:rsid w:val="78C04C3E"/>
    <w:rsid w:val="78CF8F2E"/>
    <w:rsid w:val="78DAA055"/>
    <w:rsid w:val="78E73A26"/>
    <w:rsid w:val="78F00446"/>
    <w:rsid w:val="78F27488"/>
    <w:rsid w:val="78F2D292"/>
    <w:rsid w:val="78F369B5"/>
    <w:rsid w:val="78F3FDEC"/>
    <w:rsid w:val="78F84D4F"/>
    <w:rsid w:val="790062F5"/>
    <w:rsid w:val="7901FAAC"/>
    <w:rsid w:val="790E1EA0"/>
    <w:rsid w:val="7910B296"/>
    <w:rsid w:val="79133A55"/>
    <w:rsid w:val="791559FB"/>
    <w:rsid w:val="791783AC"/>
    <w:rsid w:val="7921B547"/>
    <w:rsid w:val="792546E0"/>
    <w:rsid w:val="792BC33E"/>
    <w:rsid w:val="7932BD4E"/>
    <w:rsid w:val="79372737"/>
    <w:rsid w:val="793D1DE5"/>
    <w:rsid w:val="79475DB8"/>
    <w:rsid w:val="79536CCA"/>
    <w:rsid w:val="79562870"/>
    <w:rsid w:val="79580BEF"/>
    <w:rsid w:val="795E6380"/>
    <w:rsid w:val="796273B3"/>
    <w:rsid w:val="79723D7A"/>
    <w:rsid w:val="7978F1F7"/>
    <w:rsid w:val="797CED9B"/>
    <w:rsid w:val="79828153"/>
    <w:rsid w:val="79842B07"/>
    <w:rsid w:val="79910E67"/>
    <w:rsid w:val="7992906C"/>
    <w:rsid w:val="7992922C"/>
    <w:rsid w:val="79961973"/>
    <w:rsid w:val="7998E10F"/>
    <w:rsid w:val="79999ED8"/>
    <w:rsid w:val="79A5F1F2"/>
    <w:rsid w:val="79A72070"/>
    <w:rsid w:val="79B5044F"/>
    <w:rsid w:val="79B9D189"/>
    <w:rsid w:val="79BA5D6C"/>
    <w:rsid w:val="79BDEDD1"/>
    <w:rsid w:val="79BE498B"/>
    <w:rsid w:val="79E0A248"/>
    <w:rsid w:val="79E54558"/>
    <w:rsid w:val="79EEF99A"/>
    <w:rsid w:val="79F99DA7"/>
    <w:rsid w:val="79FEA92D"/>
    <w:rsid w:val="7A0013FF"/>
    <w:rsid w:val="7A0260CF"/>
    <w:rsid w:val="7A03CD02"/>
    <w:rsid w:val="7A090DF9"/>
    <w:rsid w:val="7A1B0F66"/>
    <w:rsid w:val="7A24A679"/>
    <w:rsid w:val="7A315123"/>
    <w:rsid w:val="7A39F6B0"/>
    <w:rsid w:val="7A3B1D0F"/>
    <w:rsid w:val="7A440B43"/>
    <w:rsid w:val="7A464D97"/>
    <w:rsid w:val="7A4F8142"/>
    <w:rsid w:val="7A53C973"/>
    <w:rsid w:val="7A57D7BE"/>
    <w:rsid w:val="7A5E7B2D"/>
    <w:rsid w:val="7A635CD4"/>
    <w:rsid w:val="7A69785C"/>
    <w:rsid w:val="7A6FF30E"/>
    <w:rsid w:val="7A7252A5"/>
    <w:rsid w:val="7A7A6D34"/>
    <w:rsid w:val="7A8334CF"/>
    <w:rsid w:val="7A8D9797"/>
    <w:rsid w:val="7A8FCEC5"/>
    <w:rsid w:val="7A9381AE"/>
    <w:rsid w:val="7A951588"/>
    <w:rsid w:val="7A97F166"/>
    <w:rsid w:val="7A9AF549"/>
    <w:rsid w:val="7A9D7DD0"/>
    <w:rsid w:val="7AA3F057"/>
    <w:rsid w:val="7AAA5759"/>
    <w:rsid w:val="7AB23379"/>
    <w:rsid w:val="7AB37971"/>
    <w:rsid w:val="7AB8D61E"/>
    <w:rsid w:val="7ABB3F84"/>
    <w:rsid w:val="7AC28E83"/>
    <w:rsid w:val="7AC4C25C"/>
    <w:rsid w:val="7AC7B435"/>
    <w:rsid w:val="7AC8935B"/>
    <w:rsid w:val="7ACADDB3"/>
    <w:rsid w:val="7ACE1B74"/>
    <w:rsid w:val="7AD150C4"/>
    <w:rsid w:val="7AD2DFDB"/>
    <w:rsid w:val="7AD48366"/>
    <w:rsid w:val="7AD8DE6D"/>
    <w:rsid w:val="7ADB6175"/>
    <w:rsid w:val="7AE20709"/>
    <w:rsid w:val="7AEAAA01"/>
    <w:rsid w:val="7AF0FBD1"/>
    <w:rsid w:val="7AFA7474"/>
    <w:rsid w:val="7AFBE4EA"/>
    <w:rsid w:val="7AFBFC7A"/>
    <w:rsid w:val="7B022D5E"/>
    <w:rsid w:val="7B0275AB"/>
    <w:rsid w:val="7B088783"/>
    <w:rsid w:val="7B0F088B"/>
    <w:rsid w:val="7B14C042"/>
    <w:rsid w:val="7B18BD17"/>
    <w:rsid w:val="7B1D910B"/>
    <w:rsid w:val="7B22DA0F"/>
    <w:rsid w:val="7B24B1CA"/>
    <w:rsid w:val="7B2D17D4"/>
    <w:rsid w:val="7B397049"/>
    <w:rsid w:val="7B56CD69"/>
    <w:rsid w:val="7B5E01EB"/>
    <w:rsid w:val="7B62944D"/>
    <w:rsid w:val="7B63772D"/>
    <w:rsid w:val="7B740E35"/>
    <w:rsid w:val="7B7AFCCF"/>
    <w:rsid w:val="7B7B709A"/>
    <w:rsid w:val="7B7F6F60"/>
    <w:rsid w:val="7B82F28C"/>
    <w:rsid w:val="7B8E2950"/>
    <w:rsid w:val="7B9C29C8"/>
    <w:rsid w:val="7BA54198"/>
    <w:rsid w:val="7BAE1285"/>
    <w:rsid w:val="7BB0B433"/>
    <w:rsid w:val="7BC159AA"/>
    <w:rsid w:val="7BD4940F"/>
    <w:rsid w:val="7BF154C1"/>
    <w:rsid w:val="7BF31DE7"/>
    <w:rsid w:val="7C068231"/>
    <w:rsid w:val="7C07DCD7"/>
    <w:rsid w:val="7C0B1459"/>
    <w:rsid w:val="7C0D6163"/>
    <w:rsid w:val="7C0EA9B0"/>
    <w:rsid w:val="7C0F5AF9"/>
    <w:rsid w:val="7C12A0F0"/>
    <w:rsid w:val="7C161E40"/>
    <w:rsid w:val="7C1698A3"/>
    <w:rsid w:val="7C16EC8D"/>
    <w:rsid w:val="7C17C0CF"/>
    <w:rsid w:val="7C189DD6"/>
    <w:rsid w:val="7C1B09D6"/>
    <w:rsid w:val="7C1D41BE"/>
    <w:rsid w:val="7C1DE227"/>
    <w:rsid w:val="7C247BF4"/>
    <w:rsid w:val="7C26FD9D"/>
    <w:rsid w:val="7C28B42A"/>
    <w:rsid w:val="7C2EDF7C"/>
    <w:rsid w:val="7C3803B7"/>
    <w:rsid w:val="7C570FE5"/>
    <w:rsid w:val="7C597F21"/>
    <w:rsid w:val="7C5C2FD4"/>
    <w:rsid w:val="7C657398"/>
    <w:rsid w:val="7C657ABB"/>
    <w:rsid w:val="7C66021C"/>
    <w:rsid w:val="7C664065"/>
    <w:rsid w:val="7C696C49"/>
    <w:rsid w:val="7C6FD5E6"/>
    <w:rsid w:val="7C725B43"/>
    <w:rsid w:val="7C763D62"/>
    <w:rsid w:val="7C77DD2B"/>
    <w:rsid w:val="7C7A811E"/>
    <w:rsid w:val="7C8410D4"/>
    <w:rsid w:val="7C8BF661"/>
    <w:rsid w:val="7C8DCE95"/>
    <w:rsid w:val="7C959ED2"/>
    <w:rsid w:val="7C962C1F"/>
    <w:rsid w:val="7C9644D5"/>
    <w:rsid w:val="7C97AD7E"/>
    <w:rsid w:val="7C9A7584"/>
    <w:rsid w:val="7C9CB638"/>
    <w:rsid w:val="7C9F4526"/>
    <w:rsid w:val="7CA140F6"/>
    <w:rsid w:val="7CA361C2"/>
    <w:rsid w:val="7CA4506B"/>
    <w:rsid w:val="7CAC3E05"/>
    <w:rsid w:val="7CADB84D"/>
    <w:rsid w:val="7CAEDDD6"/>
    <w:rsid w:val="7CB7333B"/>
    <w:rsid w:val="7CB989C6"/>
    <w:rsid w:val="7CB9F36C"/>
    <w:rsid w:val="7CBCB4D4"/>
    <w:rsid w:val="7CBE13C6"/>
    <w:rsid w:val="7CC266B7"/>
    <w:rsid w:val="7CC37F1E"/>
    <w:rsid w:val="7CC4FB0E"/>
    <w:rsid w:val="7CCDCE72"/>
    <w:rsid w:val="7CCF7CCB"/>
    <w:rsid w:val="7CD31271"/>
    <w:rsid w:val="7CD7098F"/>
    <w:rsid w:val="7CDEE74A"/>
    <w:rsid w:val="7CE5ADDD"/>
    <w:rsid w:val="7CEE6E87"/>
    <w:rsid w:val="7CEFCFB5"/>
    <w:rsid w:val="7CF00A67"/>
    <w:rsid w:val="7CF21298"/>
    <w:rsid w:val="7CF5515A"/>
    <w:rsid w:val="7CF78CB2"/>
    <w:rsid w:val="7D031DF7"/>
    <w:rsid w:val="7D15D4EB"/>
    <w:rsid w:val="7D16F670"/>
    <w:rsid w:val="7D1D0FCC"/>
    <w:rsid w:val="7D20C06D"/>
    <w:rsid w:val="7D27D5F9"/>
    <w:rsid w:val="7D34EC8F"/>
    <w:rsid w:val="7D36D369"/>
    <w:rsid w:val="7D407675"/>
    <w:rsid w:val="7D586006"/>
    <w:rsid w:val="7D59697F"/>
    <w:rsid w:val="7D5B70AE"/>
    <w:rsid w:val="7D6DDB28"/>
    <w:rsid w:val="7D6F1556"/>
    <w:rsid w:val="7D6FC193"/>
    <w:rsid w:val="7D71AC26"/>
    <w:rsid w:val="7D73F13A"/>
    <w:rsid w:val="7D770D74"/>
    <w:rsid w:val="7D79970B"/>
    <w:rsid w:val="7D7BBDA7"/>
    <w:rsid w:val="7D7DF83E"/>
    <w:rsid w:val="7D7E967D"/>
    <w:rsid w:val="7D848234"/>
    <w:rsid w:val="7D88898A"/>
    <w:rsid w:val="7D89966A"/>
    <w:rsid w:val="7D905F11"/>
    <w:rsid w:val="7D93706B"/>
    <w:rsid w:val="7DA04130"/>
    <w:rsid w:val="7DA3EE86"/>
    <w:rsid w:val="7DAB85D6"/>
    <w:rsid w:val="7DABD3C3"/>
    <w:rsid w:val="7DB890CE"/>
    <w:rsid w:val="7DB9762A"/>
    <w:rsid w:val="7DC6B1D4"/>
    <w:rsid w:val="7DCA2FC0"/>
    <w:rsid w:val="7DCB817B"/>
    <w:rsid w:val="7DD38F8D"/>
    <w:rsid w:val="7DD3D418"/>
    <w:rsid w:val="7DDF3BC6"/>
    <w:rsid w:val="7DE271A7"/>
    <w:rsid w:val="7DE31C7B"/>
    <w:rsid w:val="7DE74D02"/>
    <w:rsid w:val="7DEE47DC"/>
    <w:rsid w:val="7DEE67D6"/>
    <w:rsid w:val="7E02C526"/>
    <w:rsid w:val="7E086D98"/>
    <w:rsid w:val="7E110FB7"/>
    <w:rsid w:val="7E171058"/>
    <w:rsid w:val="7E180ECD"/>
    <w:rsid w:val="7E1A87ED"/>
    <w:rsid w:val="7E1EBB37"/>
    <w:rsid w:val="7E1EFA62"/>
    <w:rsid w:val="7E29C184"/>
    <w:rsid w:val="7E2E48E3"/>
    <w:rsid w:val="7E2F88B8"/>
    <w:rsid w:val="7E339DE8"/>
    <w:rsid w:val="7E356997"/>
    <w:rsid w:val="7E368107"/>
    <w:rsid w:val="7E37CE9F"/>
    <w:rsid w:val="7E38AC03"/>
    <w:rsid w:val="7E3B1587"/>
    <w:rsid w:val="7E455EEB"/>
    <w:rsid w:val="7E523D23"/>
    <w:rsid w:val="7E59EEAD"/>
    <w:rsid w:val="7E5CD428"/>
    <w:rsid w:val="7E5F4F7F"/>
    <w:rsid w:val="7E6576CA"/>
    <w:rsid w:val="7E6B58F6"/>
    <w:rsid w:val="7E701D8C"/>
    <w:rsid w:val="7E7AC0FC"/>
    <w:rsid w:val="7E839E37"/>
    <w:rsid w:val="7E855C55"/>
    <w:rsid w:val="7E8829F5"/>
    <w:rsid w:val="7EA2A4BC"/>
    <w:rsid w:val="7EA560D9"/>
    <w:rsid w:val="7EA9CA42"/>
    <w:rsid w:val="7EAC01EF"/>
    <w:rsid w:val="7EAE7AEB"/>
    <w:rsid w:val="7EB24326"/>
    <w:rsid w:val="7EB5EBA7"/>
    <w:rsid w:val="7ECACC32"/>
    <w:rsid w:val="7ED019FD"/>
    <w:rsid w:val="7ED7E530"/>
    <w:rsid w:val="7ED8EF54"/>
    <w:rsid w:val="7EDCDB2A"/>
    <w:rsid w:val="7EDE602B"/>
    <w:rsid w:val="7EDF2028"/>
    <w:rsid w:val="7EE4D456"/>
    <w:rsid w:val="7EEE0C6D"/>
    <w:rsid w:val="7EEF8B18"/>
    <w:rsid w:val="7EF4AC8D"/>
    <w:rsid w:val="7EF56EF6"/>
    <w:rsid w:val="7EF6B93C"/>
    <w:rsid w:val="7EFBF3E4"/>
    <w:rsid w:val="7F038A95"/>
    <w:rsid w:val="7F09046D"/>
    <w:rsid w:val="7F0C1FB1"/>
    <w:rsid w:val="7F102753"/>
    <w:rsid w:val="7F1DD895"/>
    <w:rsid w:val="7F23D7A9"/>
    <w:rsid w:val="7F2B653F"/>
    <w:rsid w:val="7F2C0765"/>
    <w:rsid w:val="7F2D185B"/>
    <w:rsid w:val="7F3585FC"/>
    <w:rsid w:val="7F4159E8"/>
    <w:rsid w:val="7F42DC70"/>
    <w:rsid w:val="7F42E337"/>
    <w:rsid w:val="7F576D79"/>
    <w:rsid w:val="7F620E5D"/>
    <w:rsid w:val="7F655A3A"/>
    <w:rsid w:val="7F664BEA"/>
    <w:rsid w:val="7F6A0BFD"/>
    <w:rsid w:val="7F6E2D02"/>
    <w:rsid w:val="7F749EAC"/>
    <w:rsid w:val="7F788A77"/>
    <w:rsid w:val="7F7A5252"/>
    <w:rsid w:val="7F85F829"/>
    <w:rsid w:val="7F8AB73E"/>
    <w:rsid w:val="7F8CF0DF"/>
    <w:rsid w:val="7F9069ED"/>
    <w:rsid w:val="7FA18D39"/>
    <w:rsid w:val="7FAFE46F"/>
    <w:rsid w:val="7FB47348"/>
    <w:rsid w:val="7FC6AEB7"/>
    <w:rsid w:val="7FC73DB2"/>
    <w:rsid w:val="7FD4C547"/>
    <w:rsid w:val="7FD785CC"/>
    <w:rsid w:val="7FDB29B5"/>
    <w:rsid w:val="7FDEFA3D"/>
    <w:rsid w:val="7FE18A18"/>
    <w:rsid w:val="7FE30414"/>
    <w:rsid w:val="7FED1BD8"/>
    <w:rsid w:val="7FF90CEC"/>
    <w:rsid w:val="7FF9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2FA06"/>
  <w15:chartTrackingRefBased/>
  <w15:docId w15:val="{805A0D58-061F-4C9C-8291-31A8DB51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167BD4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2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2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2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23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23C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4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33B"/>
  </w:style>
  <w:style w:type="paragraph" w:styleId="Footer">
    <w:name w:val="footer"/>
    <w:basedOn w:val="Normal"/>
    <w:link w:val="FooterChar"/>
    <w:uiPriority w:val="99"/>
    <w:unhideWhenUsed/>
    <w:rsid w:val="004E4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33B"/>
  </w:style>
  <w:style w:type="character" w:styleId="PageNumber">
    <w:name w:val="page number"/>
    <w:basedOn w:val="DefaultParagraphFont"/>
    <w:uiPriority w:val="99"/>
    <w:semiHidden/>
    <w:unhideWhenUsed/>
    <w:rsid w:val="004E4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eme1">
  <a:themeElements>
    <a:clrScheme name="HUB v2">
      <a:dk1>
        <a:srgbClr val="0E293C"/>
      </a:dk1>
      <a:lt1>
        <a:sysClr val="window" lastClr="FFFFFF"/>
      </a:lt1>
      <a:dk2>
        <a:srgbClr val="167BD4"/>
      </a:dk2>
      <a:lt2>
        <a:srgbClr val="0E293C"/>
      </a:lt2>
      <a:accent1>
        <a:srgbClr val="DF264B"/>
      </a:accent1>
      <a:accent2>
        <a:srgbClr val="F0B937"/>
      </a:accent2>
      <a:accent3>
        <a:srgbClr val="F49D00"/>
      </a:accent3>
      <a:accent4>
        <a:srgbClr val="44BC47"/>
      </a:accent4>
      <a:accent5>
        <a:srgbClr val="00AEEF"/>
      </a:accent5>
      <a:accent6>
        <a:srgbClr val="293996"/>
      </a:accent6>
      <a:hlink>
        <a:srgbClr val="167BD4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BE0DA7E8205C4589B9E0F3699A457F" ma:contentTypeVersion="13" ma:contentTypeDescription="Create a new document." ma:contentTypeScope="" ma:versionID="81eae9fa597a12dc9154d47b4dc8b96d">
  <xsd:schema xmlns:xsd="http://www.w3.org/2001/XMLSchema" xmlns:xs="http://www.w3.org/2001/XMLSchema" xmlns:p="http://schemas.microsoft.com/office/2006/metadata/properties" xmlns:ns2="696fb629-09d9-4183-a489-9e899dc66ee6" xmlns:ns3="5e52ec68-769c-4098-8e80-bdbf36d343cc" targetNamespace="http://schemas.microsoft.com/office/2006/metadata/properties" ma:root="true" ma:fieldsID="7cd1b07dc3e33a101528c0086ce540ec" ns2:_="" ns3:_="">
    <xsd:import namespace="696fb629-09d9-4183-a489-9e899dc66ee6"/>
    <xsd:import namespace="5e52ec68-769c-4098-8e80-bdbf36d34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fb629-09d9-4183-a489-9e899dc66e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0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2ec68-769c-4098-8e80-bdbf36d343c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e52ec68-769c-4098-8e80-bdbf36d343cc">
      <UserInfo>
        <DisplayName>Mogalipuvvu, Rajani</DisplayName>
        <AccountId>131</AccountId>
        <AccountType/>
      </UserInfo>
    </SharedWithUsers>
    <Notes xmlns="696fb629-09d9-4183-a489-9e899dc66ee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64DF1F-A70C-464F-9E6B-A2643627E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6fb629-09d9-4183-a489-9e899dc66ee6"/>
    <ds:schemaRef ds:uri="5e52ec68-769c-4098-8e80-bdbf36d343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904920-6EC0-460F-B36D-E26DA91BD530}">
  <ds:schemaRefs>
    <ds:schemaRef ds:uri="http://schemas.microsoft.com/office/2006/metadata/properties"/>
    <ds:schemaRef ds:uri="http://schemas.microsoft.com/office/infopath/2007/PartnerControls"/>
    <ds:schemaRef ds:uri="5e52ec68-769c-4098-8e80-bdbf36d343cc"/>
    <ds:schemaRef ds:uri="696fb629-09d9-4183-a489-9e899dc66ee6"/>
  </ds:schemaRefs>
</ds:datastoreItem>
</file>

<file path=customXml/itemProps3.xml><?xml version="1.0" encoding="utf-8"?>
<ds:datastoreItem xmlns:ds="http://schemas.openxmlformats.org/officeDocument/2006/customXml" ds:itemID="{6214CE30-A674-4C68-A595-72B701056C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2C9B36-5BC5-443C-9597-B8EEBAE178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weeklyreadout_CTO_grace_weekXX.dotx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Mccallister, Seth</dc:creator>
  <cp:keywords/>
  <dc:description/>
  <cp:lastModifiedBy>Farris, David</cp:lastModifiedBy>
  <cp:revision>2</cp:revision>
  <dcterms:created xsi:type="dcterms:W3CDTF">2026-04-25T13:39:00Z</dcterms:created>
  <dcterms:modified xsi:type="dcterms:W3CDTF">2026-04-25T13:39:00Z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0x01010009BE0DA7E8205C4589B9E0F3699A457F</vt:lpwstr>
  </property>
  <property fmtid="{D5CDD505-2E9C-101B-9397-08002B2CF9AE}" pid="3" name="MSIP_Label_6d40d091-e749-4108-a513-84ecbf6e5962_Enabled">
    <vt:lpwstr>true</vt:lpwstr>
  </property>
  <property fmtid="{D5CDD505-2E9C-101B-9397-08002B2CF9AE}" pid="4" name="MSIP_Label_6d40d091-e749-4108-a513-84ecbf6e5962_SetDate">
    <vt:lpwstr>2022-11-15T15:16:50Z</vt:lpwstr>
  </property>
  <property fmtid="{D5CDD505-2E9C-101B-9397-08002B2CF9AE}" pid="5" name="MSIP_Label_6d40d091-e749-4108-a513-84ecbf6e5962_Method">
    <vt:lpwstr>Standard</vt:lpwstr>
  </property>
  <property fmtid="{D5CDD505-2E9C-101B-9397-08002B2CF9AE}" pid="6" name="MSIP_Label_6d40d091-e749-4108-a513-84ecbf6e5962_Name">
    <vt:lpwstr>defa4170-0d19-0005-0004-bc88714345d2</vt:lpwstr>
  </property>
  <property fmtid="{D5CDD505-2E9C-101B-9397-08002B2CF9AE}" pid="7" name="MSIP_Label_6d40d091-e749-4108-a513-84ecbf6e5962_SiteId">
    <vt:lpwstr>a18515c2-3198-4fad-97ed-29a46c974fdb</vt:lpwstr>
  </property>
  <property fmtid="{D5CDD505-2E9C-101B-9397-08002B2CF9AE}" pid="8" name="MSIP_Label_6d40d091-e749-4108-a513-84ecbf6e5962_ActionId">
    <vt:lpwstr>157dd678-e7d9-422a-9af3-215a5ae6b7c4</vt:lpwstr>
  </property>
  <property fmtid="{D5CDD505-2E9C-101B-9397-08002B2CF9AE}" pid="9" name="MSIP_Label_6d40d091-e749-4108-a513-84ecbf6e5962_ContentBits">
    <vt:lpwstr>0</vt:lpwstr>
  </property>
</Properties>
</file>